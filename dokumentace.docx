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11D5BDE1" w14:textId="77777777">
        <w:trPr>
          <w:trHeight w:hRule="exact" w:val="2835"/>
        </w:trPr>
        <w:tc>
          <w:tcPr>
            <w:tcW w:w="9640" w:type="dxa"/>
            <w:gridSpan w:val="3"/>
          </w:tcPr>
          <w:p w14:paraId="5A29D4CE" w14:textId="77777777" w:rsidR="00F03DA6" w:rsidRDefault="009C1B5B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pict w14:anchorId="333658F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9.8pt;height:100.2pt">
                  <v:imagedata r:id="rId8" o:title="Logo__SSPU_2016_Barva"/>
                </v:shape>
              </w:pict>
            </w:r>
          </w:p>
        </w:tc>
      </w:tr>
      <w:tr w:rsidR="00F03DA6" w14:paraId="7E1D1638" w14:textId="77777777">
        <w:trPr>
          <w:trHeight w:val="1415"/>
        </w:trPr>
        <w:tc>
          <w:tcPr>
            <w:tcW w:w="9640" w:type="dxa"/>
            <w:gridSpan w:val="3"/>
            <w:vAlign w:val="center"/>
          </w:tcPr>
          <w:p w14:paraId="4FE20873" w14:textId="77777777"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2D6B07F5" w14:textId="77777777"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07C4DBBF" w14:textId="77777777" w:rsidTr="00622BBF">
        <w:trPr>
          <w:trHeight w:hRule="exact" w:val="1591"/>
        </w:trPr>
        <w:tc>
          <w:tcPr>
            <w:tcW w:w="9640" w:type="dxa"/>
            <w:gridSpan w:val="3"/>
            <w:shd w:val="clear" w:color="auto" w:fill="auto"/>
            <w:vAlign w:val="center"/>
          </w:tcPr>
          <w:p w14:paraId="3CEA68D7" w14:textId="44F75B4C" w:rsidR="00FC1F9B" w:rsidRPr="00622BBF" w:rsidRDefault="00EC7C9D" w:rsidP="00622BBF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Arduino - třídička"/>
                  </w:textInput>
                </w:ffData>
              </w:fldChar>
            </w:r>
            <w:bookmarkStart w:id="0" w:name="Nazev"/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 w:rsidRPr="00622BBF"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Arduino - třídička</w:t>
            </w:r>
            <w:r w:rsidRPr="00622BBF"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 w14:paraId="70734341" w14:textId="77777777">
        <w:trPr>
          <w:trHeight w:hRule="exact" w:val="567"/>
        </w:trPr>
        <w:tc>
          <w:tcPr>
            <w:tcW w:w="9640" w:type="dxa"/>
            <w:gridSpan w:val="3"/>
          </w:tcPr>
          <w:p w14:paraId="694342CC" w14:textId="77777777" w:rsidR="00F03DA6" w:rsidRDefault="00EC7C9D" w:rsidP="00C91564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Jan Wolf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Jan Wolf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  <w:p w14:paraId="79B7D20C" w14:textId="77777777" w:rsidR="00B40366" w:rsidRDefault="00B4036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</w:rPr>
            </w:pPr>
          </w:p>
          <w:p w14:paraId="262EE77C" w14:textId="54667588" w:rsidR="00B40366" w:rsidRPr="00C91564" w:rsidRDefault="00B4036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</w:p>
        </w:tc>
      </w:tr>
      <w:tr w:rsidR="00C91564" w14:paraId="320ECC20" w14:textId="77777777">
        <w:trPr>
          <w:trHeight w:val="4781"/>
        </w:trPr>
        <w:tc>
          <w:tcPr>
            <w:tcW w:w="9640" w:type="dxa"/>
            <w:gridSpan w:val="3"/>
            <w:vAlign w:val="center"/>
          </w:tcPr>
          <w:p w14:paraId="10E81232" w14:textId="3C0FDD4E" w:rsidR="00B40366" w:rsidRPr="00B40366" w:rsidRDefault="009C1B5B" w:rsidP="00B40366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pict w14:anchorId="77865E37">
                <v:shape id="_x0000_i1026" type="#_x0000_t75" style="width:302.4pt;height:226.8pt">
                  <v:imagedata r:id="rId9" o:title="IMG-20211206-WA0018"/>
                </v:shape>
              </w:pict>
            </w:r>
          </w:p>
        </w:tc>
      </w:tr>
      <w:tr w:rsidR="00F03DA6" w14:paraId="00CFF27E" w14:textId="77777777" w:rsidTr="005D5EFD">
        <w:trPr>
          <w:trHeight w:hRule="exact" w:val="108"/>
        </w:trPr>
        <w:tc>
          <w:tcPr>
            <w:tcW w:w="3828" w:type="dxa"/>
            <w:gridSpan w:val="2"/>
          </w:tcPr>
          <w:p w14:paraId="7CB9B7CB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7BCCF495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14:paraId="242ABCBB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449670B7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6EE503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6B5482CC" w14:textId="77777777"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</w:tr>
      <w:tr w:rsidR="005D5EFD" w14:paraId="28F055E6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169705B6" w14:textId="77777777"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3AC2DE4D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60D6F8E0" w14:textId="77777777"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32169F77" w14:textId="512E408A"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BA6786">
              <w:rPr>
                <w:rFonts w:ascii="Arial Narrow" w:hAnsi="Arial Narrow" w:cs="Arial Narrow"/>
                <w:sz w:val="28"/>
                <w:szCs w:val="28"/>
              </w:rPr>
              <w:t>21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BA6786">
              <w:rPr>
                <w:rFonts w:ascii="Arial Narrow" w:hAnsi="Arial Narrow" w:cs="Arial Narrow"/>
                <w:sz w:val="28"/>
                <w:szCs w:val="28"/>
              </w:rPr>
              <w:t>22</w:t>
            </w:r>
          </w:p>
        </w:tc>
      </w:tr>
    </w:tbl>
    <w:p w14:paraId="271C1ED7" w14:textId="77777777"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7CD7E01D" w14:textId="599DFC57" w:rsidR="00DD3F93" w:rsidRPr="008B6730" w:rsidRDefault="00DD3F93" w:rsidP="00DD3F93">
      <w:pPr>
        <w:pStyle w:val="Nadpis4"/>
        <w:rPr>
          <w:rStyle w:val="Pokec"/>
          <w:emboss w:val="0"/>
          <w:color w:val="auto"/>
        </w:rPr>
      </w:pPr>
    </w:p>
    <w:p w14:paraId="098A5AA8" w14:textId="0CA12A9F" w:rsidR="004A12E0" w:rsidRDefault="00CC70C3" w:rsidP="00320CEC">
      <w:pPr>
        <w:spacing w:before="8520"/>
        <w:jc w:val="left"/>
        <w:rPr>
          <w:rStyle w:val="Pokec"/>
          <w:emboss w:val="0"/>
          <w:color w:val="auto"/>
        </w:rPr>
      </w:pPr>
      <w:r>
        <w:rPr>
          <w:rStyle w:val="Pokec"/>
          <w:emboss w:val="0"/>
          <w:color w:val="auto"/>
        </w:rPr>
        <w:t xml:space="preserve">Prohlašuji, že jsem závěrečnou práci vypracoval samostatně a uvedl </w:t>
      </w:r>
      <w:r w:rsidR="008B6730" w:rsidRPr="008B6730">
        <w:rPr>
          <w:rStyle w:val="Pokec"/>
          <w:emboss w:val="0"/>
          <w:color w:val="auto"/>
        </w:rPr>
        <w:t xml:space="preserve">veškeré použité </w:t>
      </w:r>
      <w:r w:rsidR="008B6730">
        <w:rPr>
          <w:rStyle w:val="Pokec"/>
          <w:emboss w:val="0"/>
          <w:color w:val="auto"/>
        </w:rPr>
        <w:br/>
      </w:r>
      <w:r w:rsidR="008B6730" w:rsidRPr="008B6730">
        <w:rPr>
          <w:rStyle w:val="Pokec"/>
          <w:emboss w:val="0"/>
          <w:color w:val="auto"/>
        </w:rPr>
        <w:t>informační zdroje</w:t>
      </w:r>
      <w:r w:rsidR="004A12E0" w:rsidRPr="008B6730">
        <w:rPr>
          <w:rStyle w:val="Pokec"/>
          <w:emboss w:val="0"/>
          <w:color w:val="auto"/>
        </w:rPr>
        <w:t>.</w:t>
      </w:r>
    </w:p>
    <w:p w14:paraId="1BC482DA" w14:textId="77777777" w:rsidR="00320CEC" w:rsidRDefault="00320CEC" w:rsidP="00320CEC">
      <w:pPr>
        <w:jc w:val="left"/>
        <w:rPr>
          <w:rStyle w:val="Pokec"/>
          <w:emboss w:val="0"/>
          <w:color w:val="auto"/>
        </w:rPr>
      </w:pPr>
      <w:r w:rsidRPr="00320CEC">
        <w:rPr>
          <w:rStyle w:val="Pokec"/>
          <w:emboss w:val="0"/>
          <w:color w:val="auto"/>
        </w:rPr>
        <w:t xml:space="preserve">Souhlasím, aby tato </w:t>
      </w:r>
      <w:r>
        <w:rPr>
          <w:rStyle w:val="Pokec"/>
          <w:emboss w:val="0"/>
          <w:color w:val="auto"/>
        </w:rPr>
        <w:t>studijní</w:t>
      </w:r>
      <w:r w:rsidRPr="00320CEC">
        <w:rPr>
          <w:rStyle w:val="Pokec"/>
          <w:emboss w:val="0"/>
          <w:color w:val="auto"/>
        </w:rPr>
        <w:t xml:space="preserve"> práce byla použita k</w:t>
      </w:r>
      <w:r>
        <w:rPr>
          <w:rStyle w:val="Pokec"/>
          <w:emboss w:val="0"/>
          <w:color w:val="auto"/>
        </w:rPr>
        <w:t xml:space="preserve"> </w:t>
      </w:r>
      <w:r w:rsidRPr="00320CEC">
        <w:rPr>
          <w:rStyle w:val="Pokec"/>
          <w:emboss w:val="0"/>
          <w:color w:val="auto"/>
        </w:rPr>
        <w:t>výukovým účelům</w:t>
      </w:r>
      <w:r>
        <w:rPr>
          <w:rStyle w:val="Pokec"/>
          <w:emboss w:val="0"/>
          <w:color w:val="auto"/>
        </w:rPr>
        <w:t xml:space="preserve"> na Střední průmyslové </w:t>
      </w:r>
      <w:r>
        <w:rPr>
          <w:rStyle w:val="Pokec"/>
          <w:emboss w:val="0"/>
          <w:color w:val="auto"/>
        </w:rPr>
        <w:br/>
        <w:t xml:space="preserve">a umělecké škole v Opavě, Praskova </w:t>
      </w:r>
      <w:r>
        <w:t>399/8.</w:t>
      </w:r>
    </w:p>
    <w:p w14:paraId="5CDC9D6D" w14:textId="006C0F73" w:rsidR="008B6730" w:rsidRPr="008B6730" w:rsidRDefault="008B6730" w:rsidP="008B6730">
      <w:pPr>
        <w:spacing w:before="120"/>
        <w:jc w:val="left"/>
        <w:rPr>
          <w:rStyle w:val="Pokec"/>
          <w:emboss w:val="0"/>
          <w:color w:val="auto"/>
        </w:rPr>
      </w:pPr>
      <w:r>
        <w:rPr>
          <w:rStyle w:val="Pokec"/>
          <w:emboss w:val="0"/>
          <w:color w:val="auto"/>
        </w:rPr>
        <w:t xml:space="preserve">V Opavě </w:t>
      </w:r>
      <w:r>
        <w:rPr>
          <w:rStyle w:val="Pokec"/>
          <w:emboss w:val="0"/>
          <w:color w:val="auto"/>
        </w:rPr>
        <w:tab/>
        <w:t>31. 12. 20</w:t>
      </w:r>
      <w:r w:rsidR="00BA6786">
        <w:rPr>
          <w:rStyle w:val="Pokec"/>
          <w:emboss w:val="0"/>
          <w:color w:val="auto"/>
        </w:rPr>
        <w:t>21</w:t>
      </w:r>
    </w:p>
    <w:p w14:paraId="169057F2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emboss w:val="0"/>
          <w:color w:val="auto"/>
        </w:rPr>
        <w:t xml:space="preserve">podpis </w:t>
      </w:r>
      <w:r w:rsidR="008B6730" w:rsidRPr="008B6730">
        <w:rPr>
          <w:rStyle w:val="Pokec"/>
          <w:i/>
          <w:emboss w:val="0"/>
          <w:color w:val="auto"/>
        </w:rPr>
        <w:t>autora práce</w:t>
      </w:r>
    </w:p>
    <w:p w14:paraId="211FC18E" w14:textId="5A512938" w:rsidR="009C1B5B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3"/>
      <w:r w:rsidR="00D12AB2">
        <w:rPr>
          <w:b/>
          <w:sz w:val="28"/>
          <w:szCs w:val="28"/>
        </w:rPr>
        <w:t>NOTACE</w:t>
      </w:r>
    </w:p>
    <w:p w14:paraId="69906F08" w14:textId="77777777" w:rsidR="00A91142" w:rsidRDefault="009C1B5B">
      <w:r>
        <w:t>Cílem projektu bylo vytvořit třídičku barev s využitím RGB sen</w:t>
      </w:r>
      <w:r w:rsidR="00E43B43">
        <w:t>z</w:t>
      </w:r>
      <w:r>
        <w:t xml:space="preserve">oru. </w:t>
      </w:r>
      <w:r w:rsidR="003522B7">
        <w:t xml:space="preserve">Tento sensor funguje na principu zachycení a filtrace základních barev </w:t>
      </w:r>
      <w:r w:rsidR="00E43B43">
        <w:t xml:space="preserve">jakými jsou </w:t>
      </w:r>
      <w:r w:rsidR="003522B7">
        <w:t>červen</w:t>
      </w:r>
      <w:r w:rsidR="00E43B43">
        <w:t>á</w:t>
      </w:r>
      <w:r w:rsidR="003522B7">
        <w:t>, zelen</w:t>
      </w:r>
      <w:r w:rsidR="00E43B43">
        <w:t>á</w:t>
      </w:r>
      <w:r w:rsidR="003522B7">
        <w:t xml:space="preserve"> a modr</w:t>
      </w:r>
      <w:r w:rsidR="00E43B43">
        <w:t xml:space="preserve">á. Toto je realizováno </w:t>
      </w:r>
      <w:r w:rsidR="009B1821">
        <w:t xml:space="preserve">za pomocí </w:t>
      </w:r>
      <w:r w:rsidR="00E43B43">
        <w:t xml:space="preserve">barevných filtrů, </w:t>
      </w:r>
      <w:r w:rsidR="003522B7">
        <w:t>fotodiod a převodníku</w:t>
      </w:r>
      <w:r w:rsidR="00A91142">
        <w:t>, které jsou součástí RGB senzoru TCS3200</w:t>
      </w:r>
      <w:r w:rsidR="003522B7">
        <w:t>.</w:t>
      </w:r>
      <w:r w:rsidR="00E43B43">
        <w:t xml:space="preserve"> Práce se zabývá testováním měřených hodnot senzoru, algoritm</w:t>
      </w:r>
      <w:r w:rsidR="00A91142">
        <w:t>izací</w:t>
      </w:r>
      <w:r w:rsidR="00E43B43">
        <w:t xml:space="preserve"> </w:t>
      </w:r>
      <w:r w:rsidR="00A91142">
        <w:t>zápisu a měření</w:t>
      </w:r>
      <w:r w:rsidR="00E43B43">
        <w:t xml:space="preserve"> bar</w:t>
      </w:r>
      <w:r w:rsidR="00A91142">
        <w:t>ev</w:t>
      </w:r>
      <w:r w:rsidR="00E43B43">
        <w:t xml:space="preserve"> a </w:t>
      </w:r>
      <w:r w:rsidR="009B1821">
        <w:t xml:space="preserve">také </w:t>
      </w:r>
      <w:r w:rsidR="00E43B43">
        <w:t xml:space="preserve">realizací jednoduchého uživatelského menu </w:t>
      </w:r>
      <w:r w:rsidR="009B1821">
        <w:t>s výpisem na LCD display.</w:t>
      </w:r>
      <w:r w:rsidR="000D52AA">
        <w:t xml:space="preserve"> </w:t>
      </w:r>
    </w:p>
    <w:p w14:paraId="0730FA67" w14:textId="5A4014F8" w:rsidR="009C1B5B" w:rsidRDefault="000D52AA">
      <w:r>
        <w:t xml:space="preserve">Na projekt byl využit mikrokontrolér Arduino UNO s procesorem </w:t>
      </w:r>
      <w:r w:rsidRPr="00F07129">
        <w:t>ATmega328P</w:t>
      </w:r>
      <w:r>
        <w:t xml:space="preserve">. Programová část je řešena v jazyce Wiring, který je odnož </w:t>
      </w:r>
      <w:r w:rsidR="00192172">
        <w:t>jazyka C++ a s využitím externích knihoven pro zjednodušení a přehlednost.</w:t>
      </w:r>
      <w:r>
        <w:t xml:space="preserve"> </w:t>
      </w:r>
      <w:r w:rsidR="00192172">
        <w:t>Třídička dokáže zapsat barvu do dvojrozměrného pole a následně j</w:t>
      </w:r>
      <w:r w:rsidR="00A91142">
        <w:t>i</w:t>
      </w:r>
      <w:r w:rsidR="00192172">
        <w:t xml:space="preserve"> rozlišovat.</w:t>
      </w:r>
      <w:r w:rsidR="00A91142">
        <w:t xml:space="preserve"> Toto je realizováno uživatelským menu ovládaný</w:t>
      </w:r>
      <w:r w:rsidR="00F758DB">
        <w:t>m tlačítky.</w:t>
      </w:r>
    </w:p>
    <w:p w14:paraId="258095AF" w14:textId="488A2958" w:rsidR="003D26BB" w:rsidRDefault="003D26BB" w:rsidP="003D26BB">
      <w:pPr>
        <w:rPr>
          <w:b/>
          <w:sz w:val="28"/>
          <w:szCs w:val="28"/>
        </w:rPr>
      </w:pPr>
      <w:r>
        <w:rPr>
          <w:b/>
          <w:sz w:val="28"/>
          <w:szCs w:val="28"/>
        </w:rPr>
        <w:t>Klíčová slova</w:t>
      </w:r>
    </w:p>
    <w:p w14:paraId="7760EF8E" w14:textId="2D83E8E7" w:rsidR="003D26BB" w:rsidRPr="003D26BB" w:rsidRDefault="003D26BB" w:rsidP="003D26BB">
      <w:r>
        <w:t>Arduino</w:t>
      </w:r>
      <w:r w:rsidR="00D942DE">
        <w:t xml:space="preserve"> UNO</w:t>
      </w:r>
      <w:r w:rsidR="00192172">
        <w:t>, mikrokontroler</w:t>
      </w:r>
      <w:r>
        <w:t>, RGB</w:t>
      </w:r>
      <w:r w:rsidR="00192172">
        <w:t>, TCS3200</w:t>
      </w:r>
      <w:r w:rsidR="00A91142">
        <w:t>, dvojrozměrné pole</w:t>
      </w:r>
    </w:p>
    <w:p w14:paraId="0C20108E" w14:textId="4558901A" w:rsidR="003D26BB" w:rsidRDefault="003D26BB" w:rsidP="003D26BB"/>
    <w:p w14:paraId="3182E8D4" w14:textId="77777777" w:rsidR="00F03DA6" w:rsidRDefault="00F03DA6">
      <w:pPr>
        <w:rPr>
          <w:rStyle w:val="Pokec"/>
        </w:rPr>
      </w:pPr>
    </w:p>
    <w:p w14:paraId="062AE4E9" w14:textId="77777777" w:rsidR="00F03DA6" w:rsidRDefault="00F03DA6"/>
    <w:p w14:paraId="369C7498" w14:textId="77777777" w:rsidR="005F3335" w:rsidRDefault="005F3335"/>
    <w:p w14:paraId="2B31BCAB" w14:textId="77777777" w:rsidR="00F03DA6" w:rsidRDefault="00F03DA6"/>
    <w:p w14:paraId="2E1FB09B" w14:textId="77777777" w:rsidR="00294C06" w:rsidRDefault="00294C06" w:rsidP="004A12E0">
      <w:pPr>
        <w:tabs>
          <w:tab w:val="left" w:pos="7088"/>
        </w:tabs>
        <w:rPr>
          <w:rStyle w:val="Pokec"/>
          <w:emboss w:val="0"/>
          <w:color w:val="auto"/>
        </w:rPr>
      </w:pPr>
    </w:p>
    <w:p w14:paraId="10C704E6" w14:textId="77777777" w:rsidR="00294C06" w:rsidRDefault="00294C06"/>
    <w:p w14:paraId="3E13B62F" w14:textId="77777777"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</w:t>
      </w:r>
      <w:r w:rsidRPr="00834BCE">
        <w:t>A</w:t>
      </w:r>
      <w:r>
        <w:t>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5741D359" w14:textId="58943EC5" w:rsidR="002C7F23" w:rsidRPr="00621C10" w:rsidRDefault="00F03DA6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89967789" w:history="1">
        <w:r w:rsidR="002C7F23" w:rsidRPr="00DC2036">
          <w:rPr>
            <w:rStyle w:val="Hypertextovodkaz"/>
          </w:rPr>
          <w:t>Úvod</w:t>
        </w:r>
        <w:r w:rsidR="002C7F23">
          <w:rPr>
            <w:webHidden/>
          </w:rPr>
          <w:tab/>
        </w:r>
        <w:r w:rsidR="002C7F23">
          <w:rPr>
            <w:webHidden/>
          </w:rPr>
          <w:fldChar w:fldCharType="begin"/>
        </w:r>
        <w:r w:rsidR="002C7F23">
          <w:rPr>
            <w:webHidden/>
          </w:rPr>
          <w:instrText xml:space="preserve"> PAGEREF _Toc89967789 \h </w:instrText>
        </w:r>
        <w:r w:rsidR="002C7F23">
          <w:rPr>
            <w:webHidden/>
          </w:rPr>
        </w:r>
        <w:r w:rsidR="002C7F23">
          <w:rPr>
            <w:webHidden/>
          </w:rPr>
          <w:fldChar w:fldCharType="separate"/>
        </w:r>
        <w:r w:rsidR="002C7F23">
          <w:rPr>
            <w:webHidden/>
          </w:rPr>
          <w:t>4</w:t>
        </w:r>
        <w:r w:rsidR="002C7F23">
          <w:rPr>
            <w:webHidden/>
          </w:rPr>
          <w:fldChar w:fldCharType="end"/>
        </w:r>
      </w:hyperlink>
    </w:p>
    <w:p w14:paraId="1355F239" w14:textId="7E4CD64D" w:rsidR="002C7F23" w:rsidRPr="00621C10" w:rsidRDefault="002C7F23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89967790" w:history="1">
        <w:r w:rsidRPr="00DC2036">
          <w:rPr>
            <w:rStyle w:val="Hypertextovodkaz"/>
          </w:rPr>
          <w:t>1</w:t>
        </w:r>
        <w:r w:rsidRPr="00621C10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DC2036">
          <w:rPr>
            <w:rStyle w:val="Hypertextovodkaz"/>
          </w:rPr>
          <w:t>výroba a vývoj třídičky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33A35F8" w14:textId="58C69272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791" w:history="1">
        <w:r w:rsidRPr="00DC2036">
          <w:rPr>
            <w:rStyle w:val="Hypertextovodkaz"/>
          </w:rPr>
          <w:t>1.1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Počátky a testování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B354CF3" w14:textId="724FBFA8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792" w:history="1">
        <w:r w:rsidRPr="00DC2036">
          <w:rPr>
            <w:rStyle w:val="Hypertextovodkaz"/>
          </w:rPr>
          <w:t>1.2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Výroba krabičky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6D5E8A8" w14:textId="378C2A5A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793" w:history="1">
        <w:r w:rsidRPr="00DC2036">
          <w:rPr>
            <w:rStyle w:val="Hypertextovodkaz"/>
          </w:rPr>
          <w:t>1.3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Konečný vývoj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74B61D3" w14:textId="4334470E" w:rsidR="002C7F23" w:rsidRPr="00621C10" w:rsidRDefault="002C7F23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89967794" w:history="1">
        <w:r w:rsidRPr="00DC2036">
          <w:rPr>
            <w:rStyle w:val="Hypertextovodkaz"/>
          </w:rPr>
          <w:t>2</w:t>
        </w:r>
        <w:r w:rsidRPr="00621C10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DC2036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1F4D1F7" w14:textId="7CBCC070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795" w:history="1">
        <w:r w:rsidRPr="00DC2036">
          <w:rPr>
            <w:rStyle w:val="Hypertextovodkaz"/>
          </w:rPr>
          <w:t>2.1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827C34D" w14:textId="7921255E" w:rsidR="002C7F23" w:rsidRPr="00621C10" w:rsidRDefault="002C7F23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89967796" w:history="1">
        <w:r w:rsidRPr="00DC2036">
          <w:rPr>
            <w:rStyle w:val="Hypertextovodkaz"/>
          </w:rPr>
          <w:t>2.1.1</w:t>
        </w:r>
        <w:r w:rsidRPr="00621C10">
          <w:rPr>
            <w:rFonts w:ascii="Calibri" w:hAnsi="Calibri"/>
            <w:sz w:val="22"/>
            <w:szCs w:val="22"/>
          </w:rPr>
          <w:tab/>
        </w:r>
        <w:r w:rsidRPr="00DC2036">
          <w:rPr>
            <w:rStyle w:val="Hypertextovodkaz"/>
          </w:rPr>
          <w:t>Arduino UNO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87C4141" w14:textId="4457754A" w:rsidR="002C7F23" w:rsidRPr="00621C10" w:rsidRDefault="002C7F23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89967797" w:history="1">
        <w:r w:rsidRPr="00DC2036">
          <w:rPr>
            <w:rStyle w:val="Hypertextovodkaz"/>
          </w:rPr>
          <w:t>2.1.2</w:t>
        </w:r>
        <w:r w:rsidRPr="00621C10">
          <w:rPr>
            <w:rFonts w:ascii="Calibri" w:hAnsi="Calibri"/>
            <w:sz w:val="22"/>
            <w:szCs w:val="22"/>
          </w:rPr>
          <w:tab/>
        </w:r>
        <w:r w:rsidRPr="00DC2036">
          <w:rPr>
            <w:rStyle w:val="Hypertextovodkaz"/>
          </w:rPr>
          <w:t>Detektor barev TCS3200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1E0441E" w14:textId="2D8E5928" w:rsidR="002C7F23" w:rsidRPr="00621C10" w:rsidRDefault="002C7F23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89967798" w:history="1">
        <w:r w:rsidRPr="00DC2036">
          <w:rPr>
            <w:rStyle w:val="Hypertextovodkaz"/>
          </w:rPr>
          <w:t>2.1.3</w:t>
        </w:r>
        <w:r w:rsidRPr="00621C10">
          <w:rPr>
            <w:rFonts w:ascii="Calibri" w:hAnsi="Calibri"/>
            <w:sz w:val="22"/>
            <w:szCs w:val="22"/>
          </w:rPr>
          <w:tab/>
        </w:r>
        <w:r w:rsidRPr="00DC2036">
          <w:rPr>
            <w:rStyle w:val="Hypertextovodkaz"/>
          </w:rPr>
          <w:t>LCD display s I2C převodníkem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3A1DCC9" w14:textId="306B448E" w:rsidR="002C7F23" w:rsidRPr="00621C10" w:rsidRDefault="002C7F23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89967799" w:history="1">
        <w:r w:rsidRPr="00DC2036">
          <w:rPr>
            <w:rStyle w:val="Hypertextovodkaz"/>
          </w:rPr>
          <w:t>2.1.4</w:t>
        </w:r>
        <w:r w:rsidRPr="00621C10">
          <w:rPr>
            <w:rFonts w:ascii="Calibri" w:hAnsi="Calibri"/>
            <w:sz w:val="22"/>
            <w:szCs w:val="22"/>
          </w:rPr>
          <w:tab/>
        </w:r>
        <w:r w:rsidRPr="00DC2036">
          <w:rPr>
            <w:rStyle w:val="Hypertextovodkaz"/>
          </w:rPr>
          <w:t>Tlačítkový modul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39FD31A" w14:textId="257CCDEA" w:rsidR="002C7F23" w:rsidRPr="00621C10" w:rsidRDefault="002C7F23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89967800" w:history="1">
        <w:r w:rsidRPr="00DC2036">
          <w:rPr>
            <w:rStyle w:val="Hypertextovodkaz"/>
          </w:rPr>
          <w:t>2.1.5</w:t>
        </w:r>
        <w:r w:rsidRPr="00621C10">
          <w:rPr>
            <w:rFonts w:ascii="Calibri" w:hAnsi="Calibri"/>
            <w:sz w:val="22"/>
            <w:szCs w:val="22"/>
          </w:rPr>
          <w:tab/>
        </w:r>
        <w:r w:rsidRPr="00DC2036">
          <w:rPr>
            <w:rStyle w:val="Hypertextovodkaz"/>
          </w:rPr>
          <w:t>Mikro servo SG90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572733F" w14:textId="3F5ABA6E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801" w:history="1">
        <w:r w:rsidRPr="00DC2036">
          <w:rPr>
            <w:rStyle w:val="Hypertextovodkaz"/>
          </w:rPr>
          <w:t>2.2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2BC19D1" w14:textId="32E65D8F" w:rsidR="002C7F23" w:rsidRPr="00621C10" w:rsidRDefault="002C7F23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89967802" w:history="1">
        <w:r w:rsidRPr="00DC2036">
          <w:rPr>
            <w:rStyle w:val="Hypertextovodkaz"/>
          </w:rPr>
          <w:t>2.2.1</w:t>
        </w:r>
        <w:r w:rsidRPr="00621C10">
          <w:rPr>
            <w:rFonts w:ascii="Calibri" w:hAnsi="Calibri"/>
            <w:sz w:val="22"/>
            <w:szCs w:val="22"/>
          </w:rPr>
          <w:tab/>
        </w:r>
        <w:r w:rsidRPr="00DC2036">
          <w:rPr>
            <w:rStyle w:val="Hypertextovodkaz"/>
          </w:rPr>
          <w:t>Programovací jazyk Wiring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5375047" w14:textId="71CB877B" w:rsidR="002C7F23" w:rsidRPr="00621C10" w:rsidRDefault="002C7F23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89967803" w:history="1">
        <w:r w:rsidRPr="00DC2036">
          <w:rPr>
            <w:rStyle w:val="Hypertextovodkaz"/>
          </w:rPr>
          <w:t>2.2.2</w:t>
        </w:r>
        <w:r w:rsidRPr="00621C10">
          <w:rPr>
            <w:rFonts w:ascii="Calibri" w:hAnsi="Calibri"/>
            <w:sz w:val="22"/>
            <w:szCs w:val="22"/>
          </w:rPr>
          <w:tab/>
        </w:r>
        <w:r w:rsidRPr="00DC2036">
          <w:rPr>
            <w:rStyle w:val="Hypertextovodkaz"/>
          </w:rPr>
          <w:t>Visual Studio Code a plugin PlatformIO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60F7642" w14:textId="2A160750" w:rsidR="002C7F23" w:rsidRPr="00621C10" w:rsidRDefault="002C7F23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89967804" w:history="1">
        <w:r w:rsidRPr="00DC2036">
          <w:rPr>
            <w:rStyle w:val="Hypertextovodkaz"/>
          </w:rPr>
          <w:t>2.2.3</w:t>
        </w:r>
        <w:r w:rsidRPr="00621C10">
          <w:rPr>
            <w:rFonts w:ascii="Calibri" w:hAnsi="Calibri"/>
            <w:sz w:val="22"/>
            <w:szCs w:val="22"/>
          </w:rPr>
          <w:tab/>
        </w:r>
        <w:r w:rsidRPr="00DC2036">
          <w:rPr>
            <w:rStyle w:val="Hypertextovodkaz"/>
          </w:rPr>
          <w:t>KiCad 5.1.10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A3879E0" w14:textId="50911CD6" w:rsidR="002C7F23" w:rsidRPr="00621C10" w:rsidRDefault="002C7F23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89967805" w:history="1">
        <w:r w:rsidRPr="00DC2036">
          <w:rPr>
            <w:rStyle w:val="Hypertextovodkaz"/>
          </w:rPr>
          <w:t>3</w:t>
        </w:r>
        <w:r w:rsidRPr="00621C10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DC2036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3A84D2F" w14:textId="53CB1A70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806" w:history="1">
        <w:r w:rsidRPr="00DC2036">
          <w:rPr>
            <w:rStyle w:val="Hypertextovodkaz"/>
          </w:rPr>
          <w:t>3.1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Využité součástky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AA5D081" w14:textId="6A8FF084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807" w:history="1">
        <w:r w:rsidRPr="00DC2036">
          <w:rPr>
            <w:rStyle w:val="Hypertextovodkaz"/>
          </w:rPr>
          <w:t>3.2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Schématické zapojení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63CA2D5" w14:textId="5A01E6C1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808" w:history="1">
        <w:r w:rsidRPr="00DC2036">
          <w:rPr>
            <w:rStyle w:val="Hypertextovodkaz"/>
          </w:rPr>
          <w:t>3.3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Zápis barev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F3F812C" w14:textId="208A9B76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809" w:history="1">
        <w:r w:rsidRPr="00DC2036">
          <w:rPr>
            <w:rStyle w:val="Hypertextovodkaz"/>
          </w:rPr>
          <w:t>3.4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Rozlišování barev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24B4CE0" w14:textId="41E113F8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810" w:history="1">
        <w:r w:rsidRPr="00DC2036">
          <w:rPr>
            <w:rStyle w:val="Hypertextovodkaz"/>
          </w:rPr>
          <w:t>3.5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Knihovna CMBmenu.h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DD109B1" w14:textId="553CAE4B" w:rsidR="002C7F23" w:rsidRPr="00621C10" w:rsidRDefault="002C7F23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89967811" w:history="1">
        <w:r w:rsidRPr="00DC2036">
          <w:rPr>
            <w:rStyle w:val="Hypertextovodkaz"/>
          </w:rPr>
          <w:t>4</w:t>
        </w:r>
        <w:r w:rsidRPr="00621C10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DC2036">
          <w:rPr>
            <w:rStyle w:val="Hypertextovodkaz"/>
          </w:rPr>
          <w:t>Výsledky řešení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76D7663" w14:textId="06E84806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812" w:history="1">
        <w:r w:rsidRPr="00DC2036">
          <w:rPr>
            <w:rStyle w:val="Hypertextovodkaz"/>
          </w:rPr>
          <w:t>4.1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Hardwarové a mechanické provedení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D637873" w14:textId="00829001" w:rsidR="002C7F23" w:rsidRPr="00621C10" w:rsidRDefault="002C7F23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89967813" w:history="1">
        <w:r w:rsidRPr="00DC2036">
          <w:rPr>
            <w:rStyle w:val="Hypertextovodkaz"/>
          </w:rPr>
          <w:t>4.2</w:t>
        </w:r>
        <w:r w:rsidRPr="00621C10">
          <w:rPr>
            <w:rFonts w:ascii="Calibri" w:hAnsi="Calibri"/>
            <w:smallCaps w:val="0"/>
            <w:sz w:val="22"/>
            <w:szCs w:val="22"/>
          </w:rPr>
          <w:tab/>
        </w:r>
        <w:r w:rsidRPr="00DC2036">
          <w:rPr>
            <w:rStyle w:val="Hypertextovodkaz"/>
          </w:rPr>
          <w:t>Softwarové provedení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C10AE5D" w14:textId="15C2B800" w:rsidR="002C7F23" w:rsidRPr="00621C10" w:rsidRDefault="002C7F23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89967814" w:history="1">
        <w:r w:rsidRPr="00DC2036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6FE16C8" w14:textId="3173EA5E" w:rsidR="002C7F23" w:rsidRPr="00621C10" w:rsidRDefault="002C7F23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89967815" w:history="1">
        <w:r w:rsidRPr="00DC2036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CBCA6D5" w14:textId="5FED57C5" w:rsidR="002C7F23" w:rsidRPr="00621C10" w:rsidRDefault="002C7F23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89967816" w:history="1">
        <w:r w:rsidRPr="00DC2036">
          <w:rPr>
            <w:rStyle w:val="Hypertextovodkaz"/>
          </w:rPr>
          <w:t>Seznam příloh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_Toc89967816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82BCD65" w14:textId="4C5931B7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3734C2B" w14:textId="33DA12BC" w:rsidR="00756E7C" w:rsidRDefault="00756E7C" w:rsidP="00756E7C">
      <w:pPr>
        <w:pStyle w:val="Nadpis"/>
      </w:pPr>
      <w:bookmarkStart w:id="30" w:name="_Toc89967789"/>
      <w:r>
        <w:lastRenderedPageBreak/>
        <w:t>Úvod</w:t>
      </w:r>
      <w:bookmarkEnd w:id="30"/>
    </w:p>
    <w:p w14:paraId="71FEEEBD" w14:textId="506FB138" w:rsidR="00AD2883" w:rsidRDefault="00380546" w:rsidP="00D5633E">
      <w:r>
        <w:t>K výběru mé závěrečné práce mě určitě vedl můj zájem o elektrotechniku, hardware a programování mikrokontrolerů</w:t>
      </w:r>
      <w:r w:rsidR="00AD2883">
        <w:t xml:space="preserve">. </w:t>
      </w:r>
      <w:r w:rsidR="000D2C4D">
        <w:t>V rámci mé práce se věnuji hlavně testování a programování barevného senzoru TCS3200</w:t>
      </w:r>
      <w:r w:rsidR="0083346A">
        <w:t xml:space="preserve"> s využitím vývojové desky Arduino UNO. </w:t>
      </w:r>
      <w:r w:rsidR="00AD2883">
        <w:t>S </w:t>
      </w:r>
      <w:proofErr w:type="spellStart"/>
      <w:r w:rsidR="00AD2883">
        <w:t>Arduinem</w:t>
      </w:r>
      <w:proofErr w:type="spellEnd"/>
      <w:r w:rsidR="00AD2883">
        <w:t xml:space="preserve"> jsem měl již zkušenosti z hodin pana učitele Godovského.</w:t>
      </w:r>
    </w:p>
    <w:p w14:paraId="67EE9F30" w14:textId="72ED324A" w:rsidR="0083346A" w:rsidRDefault="0083346A" w:rsidP="00D5633E">
      <w:r>
        <w:t>Cílem byl</w:t>
      </w:r>
      <w:r w:rsidR="008F3D4F">
        <w:t>o</w:t>
      </w:r>
      <w:r>
        <w:t xml:space="preserve"> vytvořit program sloužící k uživatelskému přidá</w:t>
      </w:r>
      <w:r w:rsidR="00A67866">
        <w:t>vá</w:t>
      </w:r>
      <w:r>
        <w:t>ní barev a následné</w:t>
      </w:r>
      <w:r w:rsidR="00A67866">
        <w:t>mu</w:t>
      </w:r>
      <w:r>
        <w:t xml:space="preserve"> třídění.</w:t>
      </w:r>
      <w:r w:rsidR="0033738F">
        <w:t xml:space="preserve"> Toto bude řízeno pomocí tlačítek a menu na </w:t>
      </w:r>
      <w:proofErr w:type="spellStart"/>
      <w:r w:rsidR="0033738F">
        <w:t>displayi</w:t>
      </w:r>
      <w:proofErr w:type="spellEnd"/>
      <w:r w:rsidR="0033738F">
        <w:t xml:space="preserve">. </w:t>
      </w:r>
      <w:r w:rsidR="00A67866">
        <w:t>Mimo</w:t>
      </w:r>
      <w:r w:rsidR="0033738F">
        <w:t xml:space="preserve"> </w:t>
      </w:r>
      <w:r w:rsidR="008F3D4F">
        <w:t xml:space="preserve">jiné </w:t>
      </w:r>
      <w:r w:rsidR="0033738F">
        <w:t>jsem se</w:t>
      </w:r>
      <w:r w:rsidR="00A67866">
        <w:t xml:space="preserve"> také </w:t>
      </w:r>
      <w:r w:rsidR="0033738F">
        <w:t xml:space="preserve">věnoval </w:t>
      </w:r>
      <w:r w:rsidR="00A67866">
        <w:t>mechanick</w:t>
      </w:r>
      <w:r w:rsidR="008F3D4F">
        <w:t>é</w:t>
      </w:r>
      <w:r w:rsidR="00A67866">
        <w:t xml:space="preserve"> realizac</w:t>
      </w:r>
      <w:r w:rsidR="008F3D4F">
        <w:t>i</w:t>
      </w:r>
      <w:r w:rsidR="00A67866">
        <w:t xml:space="preserve"> pro automatický posun a roztřídění předmětů. </w:t>
      </w:r>
    </w:p>
    <w:p w14:paraId="75164F4F" w14:textId="374DEA45" w:rsidR="00A67866" w:rsidRDefault="00A67866" w:rsidP="00D5633E">
      <w:r>
        <w:t xml:space="preserve">V průmyslu jsou barevné senzory hojně využívány například </w:t>
      </w:r>
      <w:r w:rsidR="00B976A2">
        <w:t>pro detekci a třídění podle barevné značky, kontrolu etiket, popisů nebo správného obsahu. Nalezneme je nejčastěji ve strojním průmyslu na montážních linkách a kontrolách kvality.</w:t>
      </w:r>
    </w:p>
    <w:p w14:paraId="43213B13" w14:textId="12804C43" w:rsidR="00B976A2" w:rsidRPr="00D5633E" w:rsidRDefault="00B976A2" w:rsidP="00D5633E">
      <w:r>
        <w:t>V mé dokumentaci se vě</w:t>
      </w:r>
      <w:r w:rsidR="00D11C05">
        <w:t>nu</w:t>
      </w:r>
      <w:r>
        <w:t>ji popisu</w:t>
      </w:r>
      <w:r w:rsidR="00D11C05">
        <w:t xml:space="preserve"> vývoje mého projektu, využitým technologiím a mojí principiální realizací. Součástí je také obrázková dokumentace </w:t>
      </w:r>
      <w:r w:rsidR="0033738F">
        <w:t>průběhu vývoje třídičky</w:t>
      </w:r>
      <w:r w:rsidR="002819C7">
        <w:t>,</w:t>
      </w:r>
      <w:r w:rsidR="0033738F">
        <w:t xml:space="preserve"> co se týče vizuálního provedení, využitých komponentů a uživatelského menu.</w:t>
      </w:r>
    </w:p>
    <w:p w14:paraId="30CAEE8E" w14:textId="71F2FB95" w:rsidR="00D04AE6" w:rsidRDefault="00CC70C3" w:rsidP="000F5ED1">
      <w:pPr>
        <w:pStyle w:val="Nadpis1"/>
      </w:pPr>
      <w:bookmarkStart w:id="31" w:name="_Toc89967790"/>
      <w:r>
        <w:lastRenderedPageBreak/>
        <w:t>výroba</w:t>
      </w:r>
      <w:r w:rsidR="00442BBD">
        <w:t xml:space="preserve"> </w:t>
      </w:r>
      <w:r w:rsidR="00834BCE">
        <w:t xml:space="preserve">a vývoj </w:t>
      </w:r>
      <w:r w:rsidR="00442BBD">
        <w:t>třídičky</w:t>
      </w:r>
      <w:bookmarkEnd w:id="31"/>
    </w:p>
    <w:p w14:paraId="28C466A1" w14:textId="74814482" w:rsidR="001E40C5" w:rsidRPr="001E40C5" w:rsidRDefault="001E40C5" w:rsidP="001E40C5">
      <w:pPr>
        <w:pStyle w:val="Nadpis2"/>
      </w:pPr>
      <w:bookmarkStart w:id="32" w:name="_Toc89967791"/>
      <w:r>
        <w:t>Počátky a testování</w:t>
      </w:r>
      <w:bookmarkEnd w:id="32"/>
    </w:p>
    <w:p w14:paraId="2FE94669" w14:textId="72B13B07" w:rsidR="003E29BD" w:rsidRDefault="003E29BD" w:rsidP="003E29BD">
      <w:r>
        <w:t xml:space="preserve">Začátky mého </w:t>
      </w:r>
      <w:r w:rsidR="00FB10A2">
        <w:t xml:space="preserve">závěrečného </w:t>
      </w:r>
      <w:r>
        <w:t>proj</w:t>
      </w:r>
      <w:r w:rsidR="00FB10A2">
        <w:t>ektu spočíval</w:t>
      </w:r>
      <w:r w:rsidR="002A5A09">
        <w:t>y</w:t>
      </w:r>
      <w:r w:rsidR="00FB10A2">
        <w:t xml:space="preserve"> ve výběru vhodného hardware</w:t>
      </w:r>
      <w:r w:rsidR="00076BB1">
        <w:t>, navrhnutí zapojení komponentů, dosavadní představu funkčnosti a postupy testování součástek.</w:t>
      </w:r>
    </w:p>
    <w:p w14:paraId="77822FB2" w14:textId="4E4D686B" w:rsidR="002A5A09" w:rsidRDefault="00076BB1" w:rsidP="003E29BD">
      <w:r>
        <w:t>Jak</w:t>
      </w:r>
      <w:r w:rsidR="005B5DBE">
        <w:t>o mikrokontrolér jsem zvolil vývojovou desku Arduino UNO</w:t>
      </w:r>
      <w:r w:rsidR="00CB0A93">
        <w:t>,</w:t>
      </w:r>
      <w:r w:rsidR="005B5DBE">
        <w:t xml:space="preserve"> se kterou jsem měl zkušenosti z hodin pana učitele Godovského. </w:t>
      </w:r>
      <w:r w:rsidR="003C0E19">
        <w:t xml:space="preserve">Při výběru sensoru pro zjišťování barev mě přesvědčil sensor TCS3200 kvůli jeho dobré dostupnosti a využití v podobných aplikací. </w:t>
      </w:r>
    </w:p>
    <w:p w14:paraId="3FD76B0E" w14:textId="365CFE3A" w:rsidR="00792C2F" w:rsidRDefault="003C0E19" w:rsidP="00045D5B">
      <w:r>
        <w:t xml:space="preserve">Moje začátky testování </w:t>
      </w:r>
      <w:r w:rsidR="002A5A09">
        <w:t>probíhaly</w:t>
      </w:r>
      <w:r>
        <w:t xml:space="preserve"> v programu VS Code v kombinaci s pluginem PlatformIO</w:t>
      </w:r>
      <w:r w:rsidR="00A262EA">
        <w:t>, ve kterém jsem programoval celou aplikaci</w:t>
      </w:r>
      <w:r>
        <w:t xml:space="preserve">. </w:t>
      </w:r>
      <w:r w:rsidR="00A262EA">
        <w:t xml:space="preserve">Začínal jsem krok po kroku a přidával další součástky. Prvním </w:t>
      </w:r>
      <w:r w:rsidR="00377E3D">
        <w:t xml:space="preserve">byl </w:t>
      </w:r>
      <w:r w:rsidR="00A262EA">
        <w:t>al</w:t>
      </w:r>
      <w:r w:rsidR="00377E3D">
        <w:t>e</w:t>
      </w:r>
      <w:r w:rsidR="00A262EA">
        <w:t xml:space="preserve"> test již zmíněného barevného sensoru. </w:t>
      </w:r>
      <w:r w:rsidR="00377E3D">
        <w:t xml:space="preserve">Funkčnost jsem ověřoval jednoduchým zápisem jednotlivých frekvencí RGB do pole a následným výpisem na sériovou linku. Tento proces jsem zkoušel na barevných papírech a následně ručně zapisoval hodnoty do </w:t>
      </w:r>
      <w:r w:rsidR="002A5A09">
        <w:t xml:space="preserve">dvojrozměrného pole. </w:t>
      </w:r>
    </w:p>
    <w:p w14:paraId="4A65A78A" w14:textId="5569A11B" w:rsidR="006D4058" w:rsidRDefault="002A5A09" w:rsidP="003E29BD">
      <w:r>
        <w:t>Zde jsem ale narazil na první velký problém a tím byl zápis složek barev vůči okolnímu světlu</w:t>
      </w:r>
      <w:r w:rsidR="00F507B8">
        <w:t>, který se mi ovšem později podařilo vyřešit</w:t>
      </w:r>
      <w:r>
        <w:t>.</w:t>
      </w:r>
      <w:r w:rsidR="00F507B8">
        <w:t xml:space="preserve"> Jednoduše řečeno zapsaná barva měla jiné RGB složky při </w:t>
      </w:r>
      <w:r w:rsidR="00827C1C">
        <w:t xml:space="preserve">silném </w:t>
      </w:r>
      <w:r w:rsidR="00F507B8">
        <w:t xml:space="preserve">denním světle než </w:t>
      </w:r>
      <w:r w:rsidR="00827C1C">
        <w:t xml:space="preserve">například v šeru, protože zároveň na snímač dopadalo </w:t>
      </w:r>
      <w:r w:rsidR="00E44396">
        <w:t xml:space="preserve">i </w:t>
      </w:r>
      <w:r w:rsidR="00827C1C">
        <w:t xml:space="preserve">okolní světlo. Sensor sice </w:t>
      </w:r>
      <w:r w:rsidR="00E44396">
        <w:t xml:space="preserve">disponuje </w:t>
      </w:r>
      <w:r w:rsidR="00827C1C">
        <w:t>čtyřmi LE diodami, které mají za úkol daný předmět nasvítit. Toto nasvícen</w:t>
      </w:r>
      <w:r w:rsidR="00CB0A93">
        <w:t>í</w:t>
      </w:r>
      <w:r w:rsidR="00827C1C">
        <w:t xml:space="preserve"> ovšem </w:t>
      </w:r>
      <w:r w:rsidR="00E0155F">
        <w:t xml:space="preserve">„nepřebije“ okolní světlo. </w:t>
      </w:r>
      <w:r w:rsidR="00827C1C">
        <w:t>Tím pádem mě napadla myšlenka dynamického přidávání barev.</w:t>
      </w:r>
    </w:p>
    <w:p w14:paraId="50567694" w14:textId="77777777" w:rsidR="002C7F23" w:rsidRDefault="002C7F23" w:rsidP="003E29BD"/>
    <w:p w14:paraId="68B11C5B" w14:textId="5ABD04E4" w:rsidR="001E40C5" w:rsidRDefault="00834BCE" w:rsidP="001E40C5">
      <w:pPr>
        <w:pStyle w:val="Nadpis2"/>
      </w:pPr>
      <w:bookmarkStart w:id="33" w:name="_Toc89967792"/>
      <w:r>
        <w:t>Výroba krabičky</w:t>
      </w:r>
      <w:bookmarkEnd w:id="33"/>
    </w:p>
    <w:p w14:paraId="2071857B" w14:textId="7FDCCC95" w:rsidR="00E44396" w:rsidRDefault="00D96306" w:rsidP="00E44396">
      <w:r>
        <w:t>Jako další krok mě čekala výroba samotné krabičky, kde budou umístěny součástky. Třídičku jsem od počátku chtěl vyrobit pro účel tří</w:t>
      </w:r>
      <w:r w:rsidR="0083346A">
        <w:t>dě</w:t>
      </w:r>
      <w:r>
        <w:t xml:space="preserve">ní lentilek či jiných malých předmětů. </w:t>
      </w:r>
      <w:r w:rsidR="00E44396">
        <w:t>Na projektu jsem začal pracovat již o velkých prázdninách</w:t>
      </w:r>
      <w:r>
        <w:t xml:space="preserve"> neměl jsem ale možnost 3D tisku krabičky. Abych mohl na projektu </w:t>
      </w:r>
      <w:r w:rsidR="00EC5C0A">
        <w:t>pokračovat</w:t>
      </w:r>
      <w:r>
        <w:t xml:space="preserve"> rozhodnul jsme se krabičku vyrobit po svém. </w:t>
      </w:r>
    </w:p>
    <w:p w14:paraId="19EA100B" w14:textId="2891C273" w:rsidR="00D96306" w:rsidRDefault="00EC5C0A" w:rsidP="00E44396">
      <w:r>
        <w:t>Věděl jsem</w:t>
      </w:r>
      <w:r w:rsidR="00E75D53">
        <w:t>,</w:t>
      </w:r>
      <w:r>
        <w:t xml:space="preserve"> že je hodně důležité</w:t>
      </w:r>
      <w:r w:rsidR="00E75D53">
        <w:t>,</w:t>
      </w:r>
      <w:r>
        <w:t xml:space="preserve"> aby </w:t>
      </w:r>
      <w:r w:rsidR="00E75D53">
        <w:t xml:space="preserve">lentilky padaly na sensor pokaždé ve stejné poloze, z důvodu správného snímání barvy. Toto se pro mě stalo velkou výzvou, jelikož jsem </w:t>
      </w:r>
      <w:r w:rsidR="000E5106">
        <w:t>zá</w:t>
      </w:r>
      <w:r w:rsidR="000E5106">
        <w:lastRenderedPageBreak/>
        <w:t xml:space="preserve">roveň </w:t>
      </w:r>
      <w:r w:rsidR="00E75D53">
        <w:t>chtěl</w:t>
      </w:r>
      <w:r w:rsidR="000E5106">
        <w:t>,</w:t>
      </w:r>
      <w:r w:rsidR="00E75D53">
        <w:t xml:space="preserve"> aby se lentilky automaticky pomocí servo motoru</w:t>
      </w:r>
      <w:r w:rsidR="000E5106">
        <w:t xml:space="preserve"> posouvaly. Toto se tedy stalo mým druhým velkým problémem, protože kvůli ručně vyráběných mechanických prvků lentilky nepadaly přesně na místo snímání sensoru</w:t>
      </w:r>
      <w:r w:rsidR="000326BC">
        <w:t xml:space="preserve"> nebo se při manipulaci zasekávaly</w:t>
      </w:r>
      <w:r w:rsidR="000E5106">
        <w:t xml:space="preserve">. </w:t>
      </w:r>
      <w:r w:rsidR="000326BC">
        <w:t>Snímání</w:t>
      </w:r>
      <w:r w:rsidR="000E5106">
        <w:t xml:space="preserve"> barev se proto stalo méně spolehlivé. </w:t>
      </w:r>
    </w:p>
    <w:p w14:paraId="7ADD8546" w14:textId="26FB11AB" w:rsidR="00045D5B" w:rsidRDefault="009C1B5B" w:rsidP="00045D5B">
      <w:pPr>
        <w:jc w:val="center"/>
      </w:pPr>
      <w:r>
        <w:pict w14:anchorId="2BBEE105">
          <v:shape id="_x0000_i1153" type="#_x0000_t75" style="width:226.8pt;height:244.2pt">
            <v:imagedata r:id="rId12" o:title="4" croptop="12301f"/>
          </v:shape>
        </w:pict>
      </w:r>
    </w:p>
    <w:p w14:paraId="6FB16C62" w14:textId="55608C76" w:rsidR="006D4058" w:rsidRDefault="006D4058" w:rsidP="00E44396">
      <w:r>
        <w:t xml:space="preserve">Z těchto důvodů a také na doporučení pana učitele Grussmanna jsem přidal další funkci, a to </w:t>
      </w:r>
      <w:r w:rsidRPr="006D4058">
        <w:rPr>
          <w:i/>
          <w:iCs/>
        </w:rPr>
        <w:t>Přidat barvu</w:t>
      </w:r>
      <w:r>
        <w:t>, která umožnovala uživatelsky přidat jakoukoli</w:t>
      </w:r>
      <w:r w:rsidR="001512D1">
        <w:t>v</w:t>
      </w:r>
      <w:r>
        <w:t xml:space="preserve"> barvu. Tím jsem částečně vyřešil problém s okolním světlem, protože barva se nasnímala a uložila vůči okolnímu svitu. </w:t>
      </w:r>
    </w:p>
    <w:p w14:paraId="73F96CDF" w14:textId="77777777" w:rsidR="002C7F23" w:rsidRPr="00E44396" w:rsidRDefault="002C7F23" w:rsidP="00E44396"/>
    <w:p w14:paraId="6A51BF38" w14:textId="0B47B11E" w:rsidR="00834BCE" w:rsidRDefault="00834BCE" w:rsidP="00834BCE">
      <w:pPr>
        <w:pStyle w:val="Nadpis2"/>
      </w:pPr>
      <w:bookmarkStart w:id="34" w:name="_Toc89967793"/>
      <w:r>
        <w:t>Konečný vývoj</w:t>
      </w:r>
      <w:bookmarkEnd w:id="34"/>
    </w:p>
    <w:p w14:paraId="58627063" w14:textId="3FB732E2" w:rsidR="000326BC" w:rsidRDefault="000326BC" w:rsidP="000326BC">
      <w:r>
        <w:t xml:space="preserve">Po vytvoření krabičky </w:t>
      </w:r>
      <w:r w:rsidR="00062DC0">
        <w:t xml:space="preserve">jsem se vrhnul na programování tlačítek, </w:t>
      </w:r>
      <w:proofErr w:type="spellStart"/>
      <w:r w:rsidR="00062DC0">
        <w:t>displaye</w:t>
      </w:r>
      <w:proofErr w:type="spellEnd"/>
      <w:r w:rsidR="00062DC0">
        <w:t xml:space="preserve"> a menu. Menu jsem poprvé vytvořil bez pomocí jakýchkoli knihoven </w:t>
      </w:r>
      <w:r w:rsidR="0084103E">
        <w:t>tudíž</w:t>
      </w:r>
      <w:r w:rsidR="00062DC0">
        <w:t xml:space="preserve"> docházelo k opakování a nepřehlednosti kódu.</w:t>
      </w:r>
      <w:r w:rsidR="00985CD4">
        <w:t xml:space="preserve"> Toto prozatímní menu jsem vypisoval na display a ovládal pomocí tlačítek, připojených na nepájivém kontaktním poli. </w:t>
      </w:r>
    </w:p>
    <w:p w14:paraId="7227DAF8" w14:textId="15FF48D3" w:rsidR="00792C2F" w:rsidRDefault="009C1B5B" w:rsidP="000326BC">
      <w:r>
        <w:lastRenderedPageBreak/>
        <w:pict w14:anchorId="6A384E0E">
          <v:shape id="_x0000_i1154" type="#_x0000_t75" style="width:345.6pt;height:194.4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243888890_1063306094439963_7862979117412757302_n"/>
          </v:shape>
        </w:pict>
      </w:r>
    </w:p>
    <w:p w14:paraId="1A5EFD92" w14:textId="03B60A44" w:rsidR="00985CD4" w:rsidRDefault="00985CD4" w:rsidP="000326BC">
      <w:r>
        <w:t>Následně jsem napájel tlačítka a rezistory na plošný spoj</w:t>
      </w:r>
      <w:r w:rsidR="00062E11">
        <w:t xml:space="preserve"> a zabudoval společně s diplayem do předního krytu krabičky. Tím jsem dokončil výrobu krabičky.</w:t>
      </w:r>
    </w:p>
    <w:p w14:paraId="79B483A1" w14:textId="59EA9FA1" w:rsidR="00062E11" w:rsidRDefault="00062E11" w:rsidP="000326BC">
      <w:r>
        <w:t xml:space="preserve">Na radu pana učitele Grussmanna jsem přeprogramoval menu pomocí knihovny        </w:t>
      </w:r>
      <w:proofErr w:type="spellStart"/>
      <w:r w:rsidRPr="00062E11">
        <w:rPr>
          <w:i/>
          <w:iCs/>
        </w:rPr>
        <w:t>CMBMenu</w:t>
      </w:r>
      <w:proofErr w:type="spellEnd"/>
      <w:r>
        <w:t xml:space="preserve">, která umožnuje více úrovňového menu a přehlednější kód. Pro větší spolehlivost tlačítek </w:t>
      </w:r>
      <w:r w:rsidR="008D1ABC">
        <w:t xml:space="preserve">a dalších funkcí jsem upravil tlačítka přes knihovnu </w:t>
      </w:r>
      <w:proofErr w:type="spellStart"/>
      <w:r w:rsidR="008D1ABC" w:rsidRPr="008D1ABC">
        <w:rPr>
          <w:i/>
          <w:iCs/>
        </w:rPr>
        <w:t>OneButton</w:t>
      </w:r>
      <w:proofErr w:type="spellEnd"/>
      <w:r w:rsidR="008D1ABC">
        <w:t xml:space="preserve">, která obsahuje funkce jako </w:t>
      </w:r>
      <w:proofErr w:type="spellStart"/>
      <w:r w:rsidR="008D1ABC" w:rsidRPr="008D1ABC">
        <w:rPr>
          <w:i/>
          <w:iCs/>
        </w:rPr>
        <w:t>doublepress</w:t>
      </w:r>
      <w:proofErr w:type="spellEnd"/>
      <w:r w:rsidR="008D1ABC">
        <w:t xml:space="preserve"> nebo </w:t>
      </w:r>
      <w:proofErr w:type="spellStart"/>
      <w:r w:rsidR="008D1ABC" w:rsidRPr="008D1ABC">
        <w:rPr>
          <w:i/>
          <w:iCs/>
        </w:rPr>
        <w:t>longpress</w:t>
      </w:r>
      <w:proofErr w:type="spellEnd"/>
      <w:r w:rsidR="008D1ABC">
        <w:t>.</w:t>
      </w:r>
    </w:p>
    <w:p w14:paraId="18FAC054" w14:textId="528C1E71" w:rsidR="008D1ABC" w:rsidRDefault="008D1ABC" w:rsidP="000326BC">
      <w:r>
        <w:t xml:space="preserve">Jako jedna z posledních funkcí byla čítač jednotlivých barev zobrazený na </w:t>
      </w:r>
      <w:proofErr w:type="spellStart"/>
      <w:r>
        <w:t>displayi</w:t>
      </w:r>
      <w:proofErr w:type="spellEnd"/>
      <w:r>
        <w:t xml:space="preserve"> při tří</w:t>
      </w:r>
      <w:r w:rsidR="0083346A">
        <w:t>dě</w:t>
      </w:r>
      <w:r>
        <w:t xml:space="preserve">ní a funkce </w:t>
      </w:r>
      <w:r w:rsidR="0084103E">
        <w:rPr>
          <w:i/>
          <w:iCs/>
        </w:rPr>
        <w:t>R</w:t>
      </w:r>
      <w:r w:rsidRPr="008D1ABC">
        <w:rPr>
          <w:i/>
          <w:iCs/>
        </w:rPr>
        <w:t>eset</w:t>
      </w:r>
      <w:r>
        <w:t xml:space="preserve"> pro resetování čítače.</w:t>
      </w:r>
    </w:p>
    <w:p w14:paraId="1A184D37" w14:textId="0BFB1124" w:rsidR="008C72EF" w:rsidRPr="008D1ABC" w:rsidRDefault="008C72EF" w:rsidP="000326BC">
      <w:r>
        <w:t xml:space="preserve">Projekt byl tímto </w:t>
      </w:r>
      <w:r w:rsidR="002C150B">
        <w:t xml:space="preserve">téměř </w:t>
      </w:r>
      <w:r>
        <w:t xml:space="preserve">hotov. Bohužel v průběhu vývoje jsem narazil na další problém a tím byla malá citlivost sensoru. Barvy, které jsou si svými složkami RGB podobné, nedokáže </w:t>
      </w:r>
      <w:r w:rsidR="00894641">
        <w:t xml:space="preserve">sensor </w:t>
      </w:r>
      <w:r>
        <w:t xml:space="preserve">dostatečně citlivě nasnímat a následně rozlišit. S tímto </w:t>
      </w:r>
      <w:r w:rsidR="002C150B">
        <w:t>jsou</w:t>
      </w:r>
      <w:r w:rsidR="00D05A72">
        <w:t xml:space="preserve"> spojeny i výše zmíněné problémy s mechanickými prvky. </w:t>
      </w:r>
      <w:r w:rsidR="000A19EF">
        <w:t xml:space="preserve">Pokud lentilky </w:t>
      </w:r>
      <w:r w:rsidR="00D05A72">
        <w:t>spadly na sensor například obráceně či kousek vedle</w:t>
      </w:r>
      <w:r w:rsidR="00894641">
        <w:t>,</w:t>
      </w:r>
      <w:r w:rsidR="00D05A72">
        <w:t xml:space="preserve"> tak je sensor špatně nasnímal. Kvůli těmto problémům jsem musel omezit počet </w:t>
      </w:r>
      <w:r w:rsidR="00894641">
        <w:t>přidávaných</w:t>
      </w:r>
      <w:r w:rsidR="00D05A72">
        <w:t xml:space="preserve"> barev. I přes to ale třídička funguje </w:t>
      </w:r>
      <w:r w:rsidR="0084103E">
        <w:t xml:space="preserve">mnohdy </w:t>
      </w:r>
      <w:r w:rsidR="00D05A72">
        <w:t xml:space="preserve">nespolehlivě. </w:t>
      </w:r>
    </w:p>
    <w:p w14:paraId="6C88A286" w14:textId="77777777" w:rsidR="00062E11" w:rsidRPr="00062E11" w:rsidRDefault="00062E11" w:rsidP="000326BC"/>
    <w:p w14:paraId="6D98992A" w14:textId="77777777" w:rsidR="00985CD4" w:rsidRPr="000326BC" w:rsidRDefault="00985CD4" w:rsidP="000326BC"/>
    <w:p w14:paraId="3F48C8BB" w14:textId="77777777" w:rsidR="00827C1C" w:rsidRPr="003E29BD" w:rsidRDefault="00827C1C" w:rsidP="003E29BD"/>
    <w:p w14:paraId="5176A9A4" w14:textId="77777777" w:rsidR="00D04AE6" w:rsidRDefault="000B40C6" w:rsidP="000F5ED1">
      <w:pPr>
        <w:pStyle w:val="Nadpis1"/>
      </w:pPr>
      <w:bookmarkStart w:id="35" w:name="_Toc89967794"/>
      <w:r>
        <w:lastRenderedPageBreak/>
        <w:t>Vy</w:t>
      </w:r>
      <w:r w:rsidR="001B6F92">
        <w:t>užité technologie</w:t>
      </w:r>
      <w:bookmarkEnd w:id="35"/>
    </w:p>
    <w:p w14:paraId="4B54830B" w14:textId="5520B407" w:rsidR="00B8449A" w:rsidRDefault="0051617E" w:rsidP="0051617E">
      <w:pPr>
        <w:pStyle w:val="Nadpis2"/>
      </w:pPr>
      <w:bookmarkStart w:id="36" w:name="_Toc89967795"/>
      <w:r>
        <w:t>Hardware</w:t>
      </w:r>
      <w:bookmarkEnd w:id="36"/>
    </w:p>
    <w:p w14:paraId="62A74C2E" w14:textId="0E67D76C" w:rsidR="006A3370" w:rsidRDefault="00F07129" w:rsidP="006A3370">
      <w:pPr>
        <w:pStyle w:val="Nadpis3"/>
      </w:pPr>
      <w:bookmarkStart w:id="37" w:name="_Toc89967796"/>
      <w:r>
        <w:t>Arduino UNO</w:t>
      </w:r>
      <w:bookmarkEnd w:id="37"/>
    </w:p>
    <w:p w14:paraId="40C009EC" w14:textId="3EBCC00B" w:rsidR="00F07129" w:rsidRDefault="00F07129" w:rsidP="00F07129">
      <w:r>
        <w:t>Srdce projektu tvoří vývojová deska Arduino UNO stojící na procesoru</w:t>
      </w:r>
      <w:r w:rsidR="0023481C">
        <w:t xml:space="preserve"> </w:t>
      </w:r>
      <w:r w:rsidRPr="00F07129">
        <w:t>ATmega328P</w:t>
      </w:r>
      <w:r w:rsidR="00F746DE">
        <w:t xml:space="preserve"> pracující na frekvenci </w:t>
      </w:r>
      <w:r w:rsidR="00E20265">
        <w:t>16MHz a disponuje flash pamětí 32KB</w:t>
      </w:r>
      <w:r w:rsidR="0023481C">
        <w:t>. Tato deska nabízí 14 digitálních vstupně výstupních pinů a 6 vstupních analogových pinů.</w:t>
      </w:r>
      <w:r>
        <w:t xml:space="preserve"> </w:t>
      </w:r>
      <w:r w:rsidR="0023481C">
        <w:t xml:space="preserve">Arduino </w:t>
      </w:r>
      <w:r w:rsidR="00F746DE">
        <w:t xml:space="preserve">disponuje USB konektorem pro propojení s počítačem, </w:t>
      </w:r>
      <w:r w:rsidR="00F746DE" w:rsidRPr="00F746DE">
        <w:rPr>
          <w:i/>
          <w:iCs/>
        </w:rPr>
        <w:t>vin</w:t>
      </w:r>
      <w:r w:rsidR="00F746DE">
        <w:t xml:space="preserve"> konektor pro připojení AC/DC zdroje, nebo konektor pro 9</w:t>
      </w:r>
      <w:r w:rsidR="007B3BFB">
        <w:t xml:space="preserve"> </w:t>
      </w:r>
      <w:r w:rsidR="00F746DE">
        <w:t>V baterii.</w:t>
      </w:r>
      <w:r w:rsidR="00E20265">
        <w:t xml:space="preserve"> Jednočip pracuje s napětím 5</w:t>
      </w:r>
      <w:r w:rsidR="007B3BFB">
        <w:t xml:space="preserve"> </w:t>
      </w:r>
      <w:r w:rsidR="00E20265">
        <w:t>V ale umožnuje jako výstupní napětí také 3,3</w:t>
      </w:r>
      <w:r w:rsidR="007B3BFB">
        <w:t xml:space="preserve"> </w:t>
      </w:r>
      <w:r w:rsidR="00E20265">
        <w:t>V.</w:t>
      </w:r>
    </w:p>
    <w:p w14:paraId="21725E4C" w14:textId="214B2B6E" w:rsidR="00C15321" w:rsidRDefault="009C1B5B" w:rsidP="0084103E">
      <w:pPr>
        <w:pStyle w:val="Titulek"/>
        <w:jc w:val="left"/>
      </w:pPr>
      <w:r>
        <w:pict w14:anchorId="5DD05F9B">
          <v:shape id="_x0000_i1155" type="#_x0000_t75" style="width:195pt;height:166.8pt">
            <v:imagedata r:id="rId14" o:title="Arduino-pinout"/>
          </v:shape>
        </w:pict>
      </w:r>
    </w:p>
    <w:p w14:paraId="5BCDEA3C" w14:textId="20056D5B" w:rsidR="00DA716A" w:rsidRDefault="00DA716A" w:rsidP="00DA716A">
      <w:pPr>
        <w:pStyle w:val="Nadpis3"/>
      </w:pPr>
      <w:bookmarkStart w:id="38" w:name="_Toc89967797"/>
      <w:r>
        <w:t>Detektor barev TCS3200</w:t>
      </w:r>
      <w:bookmarkEnd w:id="38"/>
    </w:p>
    <w:p w14:paraId="0B41105B" w14:textId="1D3F8FA3" w:rsidR="00E713AD" w:rsidRDefault="00E713AD" w:rsidP="00E713AD">
      <w:r>
        <w:t xml:space="preserve">Tento senzor funguje na principu přeměny </w:t>
      </w:r>
      <w:r w:rsidR="003B71E1">
        <w:t xml:space="preserve">intenzity </w:t>
      </w:r>
      <w:r>
        <w:t xml:space="preserve">světla </w:t>
      </w:r>
      <w:r w:rsidR="0084103E">
        <w:t>o</w:t>
      </w:r>
      <w:r w:rsidR="006A5F49">
        <w:t>d</w:t>
      </w:r>
      <w:r w:rsidR="0084103E">
        <w:t>raženého od barevného př</w:t>
      </w:r>
      <w:r w:rsidR="006A5F49">
        <w:t xml:space="preserve">edmětu </w:t>
      </w:r>
      <w:r>
        <w:t>na frekvenci</w:t>
      </w:r>
      <w:r w:rsidR="003874A4">
        <w:t xml:space="preserve"> jednotlivých složek RGB</w:t>
      </w:r>
      <w:r>
        <w:t>. Provozní napětí je 3</w:t>
      </w:r>
      <w:r w:rsidR="0084103E">
        <w:t xml:space="preserve"> V–5 </w:t>
      </w:r>
      <w:r>
        <w:t>V. Doporučuju využít 5</w:t>
      </w:r>
      <w:r w:rsidR="0084103E">
        <w:t xml:space="preserve"> </w:t>
      </w:r>
      <w:r>
        <w:t xml:space="preserve">V, protože LE diody poté vyzařují více světla, čili detekce se stává spolehlivějším. </w:t>
      </w:r>
      <w:r w:rsidR="003B71E1">
        <w:t xml:space="preserve">TCS3200 disponuje čipem který obsahuje pole fotodiod s filtrem pro červenou, zelenou, modrou </w:t>
      </w:r>
      <w:r w:rsidR="006A5F49">
        <w:t xml:space="preserve">a žádnou </w:t>
      </w:r>
      <w:r w:rsidR="003B71E1">
        <w:t>barvu. Tyto diody spolu s</w:t>
      </w:r>
      <w:r w:rsidR="00585741">
        <w:t xml:space="preserve"> převodníkem </w:t>
      </w:r>
      <w:r w:rsidR="003B71E1">
        <w:t>zajišťují přeměnu intenzity světla na elektrický proud</w:t>
      </w:r>
      <w:r w:rsidR="00585741">
        <w:t>.</w:t>
      </w:r>
    </w:p>
    <w:p w14:paraId="23823F3C" w14:textId="712E8098" w:rsidR="00585741" w:rsidRDefault="009C1B5B" w:rsidP="00585741">
      <w:pPr>
        <w:jc w:val="center"/>
      </w:pPr>
      <w:r>
        <w:lastRenderedPageBreak/>
        <w:pict w14:anchorId="1EF2B009">
          <v:shape id="_x0000_i1156" type="#_x0000_t75" style="width:324.6pt;height:102pt">
            <v:imagedata r:id="rId15" o:title="1360" croptop="19081f" cropbottom="17073f"/>
          </v:shape>
        </w:pict>
      </w:r>
    </w:p>
    <w:p w14:paraId="7099A10C" w14:textId="73596A30" w:rsidR="00585741" w:rsidRPr="00E713AD" w:rsidRDefault="009C1B5B" w:rsidP="00585741">
      <w:pPr>
        <w:jc w:val="center"/>
      </w:pPr>
      <w:r>
        <w:pict w14:anchorId="5FC704A0">
          <v:shape id="_x0000_i1157" type="#_x0000_t75" style="width:181.2pt;height:142.2pt">
            <v:imagedata r:id="rId16" o:title="tcs3200"/>
          </v:shape>
        </w:pict>
      </w:r>
      <w:r>
        <w:pict w14:anchorId="6A281CF6">
          <v:shape id="_x0000_i1158" type="#_x0000_t75" style="width:208.8pt;height:167.4pt">
            <v:imagedata r:id="rId17" o:title="tcs3200d"/>
          </v:shape>
        </w:pict>
      </w:r>
    </w:p>
    <w:p w14:paraId="3AA9FD33" w14:textId="4523D2E1" w:rsidR="00DA716A" w:rsidRDefault="00DA716A" w:rsidP="00DA716A">
      <w:pPr>
        <w:pStyle w:val="Nadpis3"/>
      </w:pPr>
      <w:bookmarkStart w:id="39" w:name="_Toc89967798"/>
      <w:r>
        <w:t>LCD display s I2C převodníkem</w:t>
      </w:r>
      <w:bookmarkEnd w:id="39"/>
    </w:p>
    <w:p w14:paraId="0A5DCD58" w14:textId="2F082BA0" w:rsidR="00DF6DD3" w:rsidRPr="00DF6DD3" w:rsidRDefault="00A201CC" w:rsidP="00DF6DD3">
      <w:r>
        <w:t>Tento modře podsvícený d</w:t>
      </w:r>
      <w:r w:rsidR="00DF6DD3">
        <w:t xml:space="preserve">isplay umožňuje vypisování znaků ve 20 sloupcích a 4 </w:t>
      </w:r>
      <w:r>
        <w:t xml:space="preserve">řadách. Kvůli jednoduchosti zapojení jsem se rozhodl využit I2C převodník čili k zapojení jsem využil pouze 2 vodiče SDA a SCL a samozřejmě vodiče pro napájení. Intenzita podsvícení se reguluje </w:t>
      </w:r>
      <w:proofErr w:type="spellStart"/>
      <w:r w:rsidR="006A5F49">
        <w:t>trimrem</w:t>
      </w:r>
      <w:proofErr w:type="spellEnd"/>
      <w:r>
        <w:t xml:space="preserve"> </w:t>
      </w:r>
      <w:r w:rsidR="006A5F49">
        <w:t xml:space="preserve">na </w:t>
      </w:r>
      <w:r>
        <w:t xml:space="preserve">I2C převodníku. </w:t>
      </w:r>
      <w:r w:rsidR="004A2B5F">
        <w:t xml:space="preserve">Ke komunikaci jsem využil knihovnu pro jednoduché ovládání </w:t>
      </w:r>
      <w:r w:rsidR="004A2B5F" w:rsidRPr="004A2B5F">
        <w:rPr>
          <w:i/>
          <w:iCs/>
        </w:rPr>
        <w:t>LiquidCrystal_I2C</w:t>
      </w:r>
      <w:r w:rsidR="004A2B5F">
        <w:t>.</w:t>
      </w:r>
    </w:p>
    <w:p w14:paraId="00FE1410" w14:textId="04D940D5" w:rsidR="00C14C91" w:rsidRDefault="00C14C91" w:rsidP="00C14C91">
      <w:pPr>
        <w:pStyle w:val="Nadpis3"/>
      </w:pPr>
      <w:bookmarkStart w:id="40" w:name="_Toc89967799"/>
      <w:r>
        <w:t>Tlačítkový modul</w:t>
      </w:r>
      <w:bookmarkEnd w:id="40"/>
    </w:p>
    <w:p w14:paraId="13A8E3CB" w14:textId="62F140BD" w:rsidR="00D4793D" w:rsidRDefault="004A2B5F" w:rsidP="004A2B5F">
      <w:r>
        <w:t>Pro ovládání menu v </w:t>
      </w:r>
      <w:proofErr w:type="spellStart"/>
      <w:r>
        <w:t>diplayi</w:t>
      </w:r>
      <w:proofErr w:type="spellEnd"/>
      <w:r>
        <w:t xml:space="preserve"> jsem využil trojice tlačítek a rezistorů</w:t>
      </w:r>
      <w:r w:rsidR="00D4793D">
        <w:t>. Tyto součástky jsem kvůli efektivnějšímu provedení následně napájel na univerzální plošný spoj</w:t>
      </w:r>
      <w:r>
        <w:t xml:space="preserve"> </w:t>
      </w:r>
      <w:r w:rsidR="00D4793D">
        <w:t>a zabudoval do krabičky třídičky. Tlačítka jsou uzemněné 10</w:t>
      </w:r>
      <w:r w:rsidR="003874A4">
        <w:t xml:space="preserve"> </w:t>
      </w:r>
      <w:r w:rsidR="00D4793D">
        <w:t>K</w:t>
      </w:r>
      <w:r w:rsidR="003874A4" w:rsidRPr="003874A4">
        <w:t>Ω</w:t>
      </w:r>
      <w:r w:rsidR="00D4793D">
        <w:t xml:space="preserve"> rezistorem, mají 3 výstupní konektory pro čtení hodnot z</w:t>
      </w:r>
      <w:r w:rsidR="003874A4">
        <w:t> </w:t>
      </w:r>
      <w:r w:rsidR="00D4793D">
        <w:t>tlačítek</w:t>
      </w:r>
      <w:r w:rsidR="003874A4">
        <w:t xml:space="preserve"> a </w:t>
      </w:r>
      <w:r w:rsidR="003874A4" w:rsidRPr="003874A4">
        <w:t>společnou anodu a katodu</w:t>
      </w:r>
      <w:r w:rsidR="00D4793D">
        <w:t xml:space="preserve">. </w:t>
      </w:r>
    </w:p>
    <w:p w14:paraId="5C4D9063" w14:textId="7590B73E" w:rsidR="003874A4" w:rsidRPr="004A2B5F" w:rsidRDefault="009C1B5B" w:rsidP="004A2B5F">
      <w:r>
        <w:lastRenderedPageBreak/>
        <w:pict w14:anchorId="66B55DC7">
          <v:shape id="_x0000_i1159" type="#_x0000_t75" style="width:202.8pt;height:145.2pt;mso-left-percent:-10001;mso-top-percent:-10001;mso-position-horizontal:absolute;mso-position-horizontal-relative:char;mso-position-vertical:absolute;mso-position-vertical-relative:line;mso-left-percent:-10001;mso-top-percent:-10001">
            <v:imagedata r:id="rId18" o:title="IMG-20211206-WA0007" croptop="13969f" cropbottom="8486f" cropleft="8910f" cropright="11456f"/>
          </v:shape>
        </w:pict>
      </w:r>
      <w:r w:rsidR="00862C7F">
        <w:t xml:space="preserve">   </w:t>
      </w:r>
      <w:r>
        <w:pict w14:anchorId="41DE2ABB">
          <v:shape id="_x0000_i1160" type="#_x0000_t75" style="width:193.2pt;height:158.4pt">
            <v:imagedata r:id="rId19" o:title="IMG-20211206-WA0008" croptop="9282f" cropbottom="12296f" cropleft="12424f" cropright="12803f"/>
          </v:shape>
        </w:pict>
      </w:r>
    </w:p>
    <w:p w14:paraId="6FE68388" w14:textId="2338ADA5" w:rsidR="00C14C91" w:rsidRDefault="00C14C91" w:rsidP="00C14C91">
      <w:pPr>
        <w:pStyle w:val="Nadpis3"/>
      </w:pPr>
      <w:bookmarkStart w:id="41" w:name="_Toc89967800"/>
      <w:r>
        <w:t>Mikro servo SG90</w:t>
      </w:r>
      <w:bookmarkEnd w:id="41"/>
      <w:r>
        <w:t xml:space="preserve"> </w:t>
      </w:r>
    </w:p>
    <w:p w14:paraId="1E8C7C2E" w14:textId="3B419B75" w:rsidR="00F07129" w:rsidRDefault="00D4793D" w:rsidP="00F07129">
      <w:r>
        <w:t>Pro posuv předmětů ze zásobníku</w:t>
      </w:r>
      <w:r w:rsidR="002F2EF1">
        <w:t xml:space="preserve"> a pro otáčení jsem využil dvou </w:t>
      </w:r>
      <w:r w:rsidR="007B3BFB">
        <w:t>servo motorů</w:t>
      </w:r>
      <w:r w:rsidR="002F2EF1">
        <w:t>. Provo</w:t>
      </w:r>
      <w:r w:rsidR="007B3BFB">
        <w:t>z</w:t>
      </w:r>
      <w:r w:rsidR="002F2EF1">
        <w:t>ní napětí je 5</w:t>
      </w:r>
      <w:r w:rsidR="007B3BFB">
        <w:t xml:space="preserve"> </w:t>
      </w:r>
      <w:r w:rsidR="003874A4">
        <w:t>V–6</w:t>
      </w:r>
      <w:r w:rsidR="007B3BFB">
        <w:t xml:space="preserve"> </w:t>
      </w:r>
      <w:r w:rsidR="002F2EF1">
        <w:t>V</w:t>
      </w:r>
      <w:r w:rsidR="003874A4">
        <w:t>.</w:t>
      </w:r>
    </w:p>
    <w:p w14:paraId="5EF5ACD8" w14:textId="77777777" w:rsidR="003874A4" w:rsidRPr="00F07129" w:rsidRDefault="003874A4" w:rsidP="00F07129"/>
    <w:p w14:paraId="297073BB" w14:textId="74637621" w:rsidR="0051617E" w:rsidRDefault="0051617E" w:rsidP="0051617E">
      <w:pPr>
        <w:pStyle w:val="Nadpis2"/>
      </w:pPr>
      <w:bookmarkStart w:id="42" w:name="_Toc89967801"/>
      <w:r>
        <w:t>Software</w:t>
      </w:r>
      <w:bookmarkEnd w:id="42"/>
    </w:p>
    <w:p w14:paraId="26B7B9B7" w14:textId="5B4031F7" w:rsidR="002F2EF1" w:rsidRDefault="002F2EF1" w:rsidP="002F2EF1">
      <w:pPr>
        <w:pStyle w:val="Nadpis3"/>
      </w:pPr>
      <w:bookmarkStart w:id="43" w:name="_Toc89967802"/>
      <w:r>
        <w:t>Programovací jazyk Wiring</w:t>
      </w:r>
      <w:bookmarkEnd w:id="43"/>
    </w:p>
    <w:p w14:paraId="48C9B390" w14:textId="353AC838" w:rsidR="00580CDB" w:rsidRPr="00580CDB" w:rsidRDefault="00580CDB" w:rsidP="00580CDB">
      <w:r>
        <w:t>Celý program je napsaný v jazyce Wiring, který byl vyvinut pro programování mikrokontroléru a nejčastěji je spojen s</w:t>
      </w:r>
      <w:r w:rsidR="00D13663">
        <w:t xml:space="preserve"> vývojovým prostředím Arduino IDE. Wiring je odnož jazyků C a C++ a využívá knihovnu </w:t>
      </w:r>
      <w:proofErr w:type="spellStart"/>
      <w:r w:rsidR="00D13663" w:rsidRPr="00D13663">
        <w:rPr>
          <w:i/>
          <w:iCs/>
        </w:rPr>
        <w:t>Arduino.h</w:t>
      </w:r>
      <w:proofErr w:type="spellEnd"/>
      <w:r w:rsidR="00D13663">
        <w:t xml:space="preserve"> pro </w:t>
      </w:r>
      <w:r w:rsidR="000E5DE5">
        <w:t>funkce pro práci s mikrokontrolerem</w:t>
      </w:r>
      <w:r w:rsidR="00D13663">
        <w:t>.</w:t>
      </w:r>
    </w:p>
    <w:p w14:paraId="74B5F4B9" w14:textId="171AA153" w:rsidR="002F2EF1" w:rsidRDefault="002F2EF1" w:rsidP="002F2EF1">
      <w:pPr>
        <w:pStyle w:val="Nadpis3"/>
      </w:pPr>
      <w:bookmarkStart w:id="44" w:name="_Toc89967803"/>
      <w:r>
        <w:t>Visual Studio Code</w:t>
      </w:r>
      <w:r w:rsidR="00A92C0C">
        <w:t xml:space="preserve"> a plugin PlatformIO</w:t>
      </w:r>
      <w:bookmarkEnd w:id="44"/>
    </w:p>
    <w:p w14:paraId="73ABA1C0" w14:textId="048141C4" w:rsidR="00D13663" w:rsidRPr="00C310F0" w:rsidRDefault="00C310F0" w:rsidP="00D13663">
      <w:r>
        <w:t>Jako integrované vývojové prostředí jsem využil program V</w:t>
      </w:r>
      <w:r w:rsidR="000E5DE5">
        <w:t xml:space="preserve">isual </w:t>
      </w:r>
      <w:r>
        <w:t>S</w:t>
      </w:r>
      <w:r w:rsidR="000E5DE5">
        <w:t>tudio</w:t>
      </w:r>
      <w:r>
        <w:t xml:space="preserve"> Code který umožňuje nainstalování mnoha pluginů pro rychlejší a efektivnější vývoj jako například tzv. </w:t>
      </w:r>
      <w:r w:rsidRPr="00C310F0">
        <w:rPr>
          <w:i/>
          <w:iCs/>
        </w:rPr>
        <w:t>našeptávač</w:t>
      </w:r>
      <w:r>
        <w:t>, nebo profesionální plugin pro programovaní aplikací pro mikrokontrol</w:t>
      </w:r>
      <w:r w:rsidR="009221DD">
        <w:t>e</w:t>
      </w:r>
      <w:r>
        <w:t>ry PlatformIO, který jsem využil.</w:t>
      </w:r>
    </w:p>
    <w:p w14:paraId="1C1A4B32" w14:textId="2D629BC5" w:rsidR="00A92C0C" w:rsidRDefault="00A92C0C" w:rsidP="00A92C0C">
      <w:pPr>
        <w:pStyle w:val="Nadpis3"/>
      </w:pPr>
      <w:bookmarkStart w:id="45" w:name="_Toc89967804"/>
      <w:r>
        <w:t xml:space="preserve">KiCad </w:t>
      </w:r>
      <w:r w:rsidRPr="00A92C0C">
        <w:t>5.1.10</w:t>
      </w:r>
      <w:bookmarkEnd w:id="45"/>
    </w:p>
    <w:p w14:paraId="043414F7" w14:textId="11F4D667" w:rsidR="00D04AE6" w:rsidRDefault="00DE4549" w:rsidP="00D04AE6">
      <w:r>
        <w:t>Pro nákres schématu zapojení jsem si vybral oper-source software KiCad, který umožňuje projektování plošných spojů a disponuje obrovskou databází nejrůznějších elektrotechnických součástek.</w:t>
      </w:r>
    </w:p>
    <w:p w14:paraId="5D1504A5" w14:textId="77777777" w:rsidR="00D04AE6" w:rsidRPr="00802D4F" w:rsidRDefault="00D04AE6" w:rsidP="000F5ED1">
      <w:pPr>
        <w:pStyle w:val="Nadpis1"/>
      </w:pPr>
      <w:bookmarkStart w:id="46" w:name="_Toc89967805"/>
      <w:r w:rsidRPr="00802D4F">
        <w:lastRenderedPageBreak/>
        <w:t>Způsoby řešení a použité postupy</w:t>
      </w:r>
      <w:bookmarkEnd w:id="46"/>
    </w:p>
    <w:p w14:paraId="1730A2C6" w14:textId="2B7BC462" w:rsidR="00CC70C3" w:rsidRDefault="00CC70C3" w:rsidP="00CC70C3">
      <w:pPr>
        <w:pStyle w:val="Nadpis2"/>
      </w:pPr>
      <w:bookmarkStart w:id="47" w:name="_Toc89967806"/>
      <w:r>
        <w:t>Využité součástky</w:t>
      </w:r>
      <w:bookmarkEnd w:id="47"/>
    </w:p>
    <w:p w14:paraId="4629A790" w14:textId="537382C9" w:rsidR="006A3370" w:rsidRDefault="006A3370" w:rsidP="006A3370">
      <w:pPr>
        <w:numPr>
          <w:ilvl w:val="0"/>
          <w:numId w:val="43"/>
        </w:numPr>
      </w:pPr>
      <w:r>
        <w:t>Mikrokontroler Arduino UNO</w:t>
      </w:r>
    </w:p>
    <w:p w14:paraId="116D364F" w14:textId="5179F0FE" w:rsidR="006A3370" w:rsidRDefault="006A3370" w:rsidP="006A3370">
      <w:pPr>
        <w:numPr>
          <w:ilvl w:val="0"/>
          <w:numId w:val="43"/>
        </w:numPr>
      </w:pPr>
      <w:r>
        <w:t>RGB senzor TCS3</w:t>
      </w:r>
      <w:r w:rsidR="00840CE3">
        <w:t>2</w:t>
      </w:r>
      <w:r>
        <w:t>00</w:t>
      </w:r>
    </w:p>
    <w:p w14:paraId="4E1F225B" w14:textId="23A0371A" w:rsidR="00840CE3" w:rsidRDefault="00840CE3" w:rsidP="006A3370">
      <w:pPr>
        <w:numPr>
          <w:ilvl w:val="0"/>
          <w:numId w:val="43"/>
        </w:numPr>
      </w:pPr>
      <w:r>
        <w:t>LCD display 20x4</w:t>
      </w:r>
      <w:r w:rsidR="00F07129">
        <w:t xml:space="preserve"> znaků</w:t>
      </w:r>
    </w:p>
    <w:p w14:paraId="3872A2C7" w14:textId="26889609" w:rsidR="00840CE3" w:rsidRDefault="00840CE3" w:rsidP="006A3370">
      <w:pPr>
        <w:numPr>
          <w:ilvl w:val="0"/>
          <w:numId w:val="43"/>
        </w:numPr>
      </w:pPr>
      <w:r>
        <w:t>I2C převodník PCF8574</w:t>
      </w:r>
    </w:p>
    <w:p w14:paraId="60F097A2" w14:textId="418D10F5" w:rsidR="00840CE3" w:rsidRDefault="00840CE3" w:rsidP="006A3370">
      <w:pPr>
        <w:numPr>
          <w:ilvl w:val="0"/>
          <w:numId w:val="43"/>
        </w:numPr>
      </w:pPr>
      <w:r>
        <w:t>2x mikro servo SG90</w:t>
      </w:r>
    </w:p>
    <w:p w14:paraId="5BD06ABB" w14:textId="0B2B6B6C" w:rsidR="00840CE3" w:rsidRDefault="00840CE3" w:rsidP="006A3370">
      <w:pPr>
        <w:numPr>
          <w:ilvl w:val="0"/>
          <w:numId w:val="43"/>
        </w:numPr>
      </w:pPr>
      <w:r>
        <w:t>3x tlačítko</w:t>
      </w:r>
    </w:p>
    <w:p w14:paraId="1BC4D558" w14:textId="2B11B1BE" w:rsidR="00840CE3" w:rsidRDefault="00840CE3" w:rsidP="006A3370">
      <w:pPr>
        <w:numPr>
          <w:ilvl w:val="0"/>
          <w:numId w:val="43"/>
        </w:numPr>
      </w:pPr>
      <w:r>
        <w:t>3x Rezistor 10K</w:t>
      </w:r>
      <w:r w:rsidRPr="00840CE3">
        <w:t>Ω</w:t>
      </w:r>
    </w:p>
    <w:p w14:paraId="60DC9346" w14:textId="172FC18B" w:rsidR="00840CE3" w:rsidRDefault="0060116E" w:rsidP="006A3370">
      <w:pPr>
        <w:numPr>
          <w:ilvl w:val="0"/>
          <w:numId w:val="43"/>
        </w:numPr>
      </w:pPr>
      <w:r>
        <w:t>U</w:t>
      </w:r>
      <w:r w:rsidR="00840CE3">
        <w:t>niverzální plošný spoj</w:t>
      </w:r>
    </w:p>
    <w:p w14:paraId="1E209D2F" w14:textId="6C5608F4" w:rsidR="00C14C91" w:rsidRDefault="00C14C91" w:rsidP="006A3370">
      <w:pPr>
        <w:numPr>
          <w:ilvl w:val="0"/>
          <w:numId w:val="43"/>
        </w:numPr>
      </w:pPr>
      <w:r>
        <w:t>Malé nepájivé kontaktní pole</w:t>
      </w:r>
    </w:p>
    <w:p w14:paraId="3BA25913" w14:textId="77777777" w:rsidR="002C7F23" w:rsidRPr="006A3370" w:rsidRDefault="002C7F23" w:rsidP="002C7F23"/>
    <w:p w14:paraId="3F9F6A5A" w14:textId="646D7977" w:rsidR="00CC70C3" w:rsidRDefault="00CC70C3" w:rsidP="00CC70C3">
      <w:pPr>
        <w:pStyle w:val="Nadpis2"/>
      </w:pPr>
      <w:bookmarkStart w:id="48" w:name="_Toc89967807"/>
      <w:r>
        <w:t>Schématické zapojení</w:t>
      </w:r>
      <w:bookmarkEnd w:id="48"/>
    </w:p>
    <w:p w14:paraId="56D9B899" w14:textId="1C52632A" w:rsidR="003C6041" w:rsidRPr="003C6041" w:rsidRDefault="009C1B5B" w:rsidP="003C6041">
      <w:r>
        <w:pict w14:anchorId="7FA2FF0B">
          <v:shape id="_x0000_i1161" type="#_x0000_t75" style="width:435.6pt;height:223.2pt">
            <v:imagedata r:id="rId20" o:title="schema2" croptop="8240f" cropbottom="14958f" cropleft="3945f" cropright="3317f"/>
          </v:shape>
        </w:pict>
      </w:r>
    </w:p>
    <w:p w14:paraId="370650DB" w14:textId="23A8ADB3" w:rsidR="00CC70C3" w:rsidRDefault="00C37314" w:rsidP="00CC70C3">
      <w:pPr>
        <w:pStyle w:val="Nadpis2"/>
      </w:pPr>
      <w:bookmarkStart w:id="49" w:name="_Toc89967808"/>
      <w:r>
        <w:lastRenderedPageBreak/>
        <w:t>Zápis barev</w:t>
      </w:r>
      <w:bookmarkEnd w:id="49"/>
    </w:p>
    <w:p w14:paraId="191C84BF" w14:textId="11B1C9FD" w:rsidR="006534C8" w:rsidRDefault="00E5459F" w:rsidP="006534C8">
      <w:r>
        <w:t xml:space="preserve">Hlavní částí projektu byla práce se sensorem barev. RGB složky byly ukládány do statického dvojrozměrného pole. V první části vývoje </w:t>
      </w:r>
      <w:r w:rsidR="00D540FB">
        <w:t>jsem vypsané složky na sériovou linku ručně zapisoval do tohoto pole. Toto se brzy projevilo jako nepraktické.</w:t>
      </w:r>
      <w:r w:rsidR="0043571D">
        <w:t xml:space="preserve"> Později jsem toto zapisování udělal automaticky pomocí stisknutí tlačítka.</w:t>
      </w:r>
      <w:r w:rsidR="007232A8">
        <w:t xml:space="preserve"> </w:t>
      </w:r>
    </w:p>
    <w:p w14:paraId="6C9EA53B" w14:textId="67E3B79A" w:rsidR="00CD2FC3" w:rsidRDefault="009C1B5B" w:rsidP="006534C8">
      <w:r>
        <w:pict w14:anchorId="3195DB73">
          <v:shape id="_x0000_i1162" type="#_x0000_t75" style="width:291.6pt;height:160.2pt">
            <v:imagedata r:id="rId21" o:title="zapis_code"/>
          </v:shape>
        </w:pict>
      </w:r>
    </w:p>
    <w:p w14:paraId="26078901" w14:textId="1E5A9175" w:rsidR="00CD2FC3" w:rsidRDefault="00CD2FC3" w:rsidP="006534C8">
      <w:r>
        <w:t xml:space="preserve">V této části kódu je jednoduchá podmínka kontrolující, zda je třídička ve stavu </w:t>
      </w:r>
      <w:r w:rsidRPr="00215E12">
        <w:rPr>
          <w:i/>
          <w:iCs/>
        </w:rPr>
        <w:t>Stop</w:t>
      </w:r>
      <w:r>
        <w:t xml:space="preserve"> (hodnota 0)</w:t>
      </w:r>
      <w:r w:rsidR="00EE4F98">
        <w:t xml:space="preserve">. Dále proběhne načtení frekvencí ze sensoru pomocí funkce </w:t>
      </w:r>
      <w:proofErr w:type="spellStart"/>
      <w:r w:rsidR="00EE4F98" w:rsidRPr="00EE4F98">
        <w:rPr>
          <w:b/>
          <w:bCs/>
        </w:rPr>
        <w:t>pulseIn</w:t>
      </w:r>
      <w:proofErr w:type="spellEnd"/>
      <w:r w:rsidR="00EE4F98">
        <w:rPr>
          <w:b/>
          <w:bCs/>
        </w:rPr>
        <w:t xml:space="preserve"> </w:t>
      </w:r>
      <w:r w:rsidR="00EE4F98">
        <w:t xml:space="preserve">a uložení těchto proměnných do pole </w:t>
      </w:r>
      <w:r w:rsidR="00EE4F98" w:rsidRPr="00EE4F98">
        <w:rPr>
          <w:i/>
          <w:iCs/>
        </w:rPr>
        <w:t>RGB</w:t>
      </w:r>
      <w:r w:rsidR="00EE4F98">
        <w:t xml:space="preserve">. Následně v cyklu </w:t>
      </w:r>
      <w:proofErr w:type="spellStart"/>
      <w:r w:rsidR="00EE4F98" w:rsidRPr="00EE4F98">
        <w:rPr>
          <w:b/>
          <w:bCs/>
        </w:rPr>
        <w:t>for</w:t>
      </w:r>
      <w:proofErr w:type="spellEnd"/>
      <w:r w:rsidR="00EE4F98">
        <w:t xml:space="preserve"> se tato trojice hodnot uloží do globálního </w:t>
      </w:r>
      <w:r w:rsidR="006B7F32">
        <w:t xml:space="preserve">dvojrozměrného </w:t>
      </w:r>
      <w:r w:rsidR="00EE4F98">
        <w:t xml:space="preserve">pole </w:t>
      </w:r>
      <w:r w:rsidR="00EE4F98" w:rsidRPr="00EE4F98">
        <w:rPr>
          <w:i/>
          <w:iCs/>
        </w:rPr>
        <w:t>colors</w:t>
      </w:r>
      <w:r w:rsidR="00EE4F98">
        <w:t xml:space="preserve">. Řádky pole se </w:t>
      </w:r>
      <w:r w:rsidR="00215E12">
        <w:t>mění</w:t>
      </w:r>
      <w:r w:rsidR="00EE4F98">
        <w:t xml:space="preserve"> podle globální proměnné</w:t>
      </w:r>
      <w:r w:rsidR="00215E12">
        <w:t xml:space="preserve"> </w:t>
      </w:r>
      <w:proofErr w:type="spellStart"/>
      <w:r w:rsidR="00EE4F98" w:rsidRPr="00EE4F98">
        <w:rPr>
          <w:i/>
          <w:iCs/>
        </w:rPr>
        <w:t>akutalniBarva</w:t>
      </w:r>
      <w:proofErr w:type="spellEnd"/>
      <w:r w:rsidR="00EE4F98">
        <w:t>, která se inkrementuje při opětovném volání funkce.</w:t>
      </w:r>
    </w:p>
    <w:p w14:paraId="78F00F74" w14:textId="3D107C3C" w:rsidR="00467881" w:rsidRDefault="00467881" w:rsidP="006534C8">
      <w:r>
        <w:t xml:space="preserve">Pole colors jsem kontroloval pomocí pomocné funkce </w:t>
      </w:r>
      <w:proofErr w:type="spellStart"/>
      <w:r w:rsidRPr="00467881">
        <w:rPr>
          <w:i/>
          <w:iCs/>
        </w:rPr>
        <w:t>vypisPole</w:t>
      </w:r>
      <w:proofErr w:type="spellEnd"/>
      <w:r w:rsidRPr="00467881">
        <w:rPr>
          <w:i/>
          <w:iCs/>
        </w:rPr>
        <w:t>()</w:t>
      </w:r>
      <w:r>
        <w:t xml:space="preserve"> na sériové lince.</w:t>
      </w:r>
    </w:p>
    <w:p w14:paraId="3C7ACD28" w14:textId="77777777" w:rsidR="002C7F23" w:rsidRPr="00EE4F98" w:rsidRDefault="002C7F23" w:rsidP="006534C8"/>
    <w:p w14:paraId="7365D4C0" w14:textId="6AA2D699" w:rsidR="00C37314" w:rsidRDefault="00C37314" w:rsidP="00C37314">
      <w:pPr>
        <w:pStyle w:val="Nadpis2"/>
      </w:pPr>
      <w:bookmarkStart w:id="50" w:name="_Toc89967809"/>
      <w:r>
        <w:t>Rozlišování barev</w:t>
      </w:r>
      <w:bookmarkEnd w:id="50"/>
    </w:p>
    <w:p w14:paraId="727E1B91" w14:textId="77777777" w:rsidR="00EC04BA" w:rsidRDefault="003D4CD9" w:rsidP="003D4CD9">
      <w:r>
        <w:t xml:space="preserve">Jakmile byly </w:t>
      </w:r>
      <w:r w:rsidR="00467881">
        <w:t xml:space="preserve">barvy </w:t>
      </w:r>
      <w:r>
        <w:t>zapsané do pole colors</w:t>
      </w:r>
      <w:r w:rsidR="00467881">
        <w:t xml:space="preserve"> </w:t>
      </w:r>
      <w:r w:rsidR="00894BFB">
        <w:t xml:space="preserve">následovalo jejich rozlišování. </w:t>
      </w:r>
      <w:r w:rsidR="006B7F32">
        <w:t>V začátcích projektu jsi jednoduše změřil a zapsal složky RGB například pro červenou barvu</w:t>
      </w:r>
      <w:r w:rsidR="00FE7970">
        <w:t>. Dále v programu se tyto složky kontrolovali a vypisovali na display „Detekce červené barvy“. Toto statické zapisování se ukázalo velmi nespolehlivé, hlavně kvůli problémům s okolním světlem a také samozřejmě nedynamičností.</w:t>
      </w:r>
      <w:r w:rsidR="00900838">
        <w:t xml:space="preserve"> Toto se dělo díky jinému nasvícení například ve tmě či šeru se a barvy se tím pádem rozlišovali špatně (jak už bylo zmíněno výše).</w:t>
      </w:r>
      <w:r w:rsidR="00EC04BA" w:rsidRPr="00EC04BA">
        <w:t xml:space="preserve"> </w:t>
      </w:r>
    </w:p>
    <w:p w14:paraId="040F916A" w14:textId="78F5384F" w:rsidR="003D4CD9" w:rsidRDefault="009C1B5B" w:rsidP="003D4CD9">
      <w:r>
        <w:lastRenderedPageBreak/>
        <w:pict w14:anchorId="778FC6E6">
          <v:shape id="_x0000_i1163" type="#_x0000_t75" style="width:423.6pt;height:123pt">
            <v:imagedata r:id="rId22" o:title="kontrola_code"/>
          </v:shape>
        </w:pict>
      </w:r>
    </w:p>
    <w:p w14:paraId="383F5E27" w14:textId="58EF2991" w:rsidR="00900838" w:rsidRDefault="00713DA1" w:rsidP="003D4CD9">
      <w:r>
        <w:t xml:space="preserve">Nyní program za pomocí dvou cyklů a jedné podmínky kontroluje, zda aktuální RGB změřené ze sensoru rovná některému ze zapsaných </w:t>
      </w:r>
      <w:r w:rsidR="00184436">
        <w:t>v poli</w:t>
      </w:r>
      <w:r>
        <w:t xml:space="preserve">. </w:t>
      </w:r>
      <w:r w:rsidR="00C618C4">
        <w:t>Zde jsem musel brát v potaz odchylku při měření. Ovšem kvůli malé citlivosti sensoru tato odchylka „zasahovala“ do jiných barev. Pokud podmínka platí, funkce vrátí číslo řádku, což odpovídá změřené barvě.</w:t>
      </w:r>
      <w:r w:rsidR="00E028DD">
        <w:t xml:space="preserve"> Pokud ne, inkrementuje se řádek a cyklus kontroluje</w:t>
      </w:r>
      <w:r w:rsidR="000B7B2E">
        <w:t>,</w:t>
      </w:r>
      <w:r w:rsidR="00E028DD">
        <w:t xml:space="preserve"> zda se nejedná o </w:t>
      </w:r>
      <w:r w:rsidR="00184436">
        <w:t>další</w:t>
      </w:r>
      <w:r w:rsidR="00E028DD">
        <w:t xml:space="preserve"> barvu.</w:t>
      </w:r>
    </w:p>
    <w:p w14:paraId="457AE3BC" w14:textId="542AEB00" w:rsidR="000B7B2E" w:rsidRDefault="000B7B2E" w:rsidP="003D4CD9">
      <w:r>
        <w:t>Vzhledem k zvýše</w:t>
      </w:r>
      <w:r w:rsidR="002E4E64">
        <w:t>ní</w:t>
      </w:r>
      <w:r>
        <w:t xml:space="preserve"> spolehlivosti </w:t>
      </w:r>
      <w:r w:rsidR="002E4E64">
        <w:t xml:space="preserve">jsem toto měření prováděl po dobu dvou sekund. Návratová hodnota funkce </w:t>
      </w:r>
      <w:proofErr w:type="spellStart"/>
      <w:r w:rsidR="002E4E64" w:rsidRPr="002E4E64">
        <w:rPr>
          <w:i/>
          <w:iCs/>
        </w:rPr>
        <w:t>mereniZapisRGB</w:t>
      </w:r>
      <w:proofErr w:type="spellEnd"/>
      <w:r w:rsidR="002E4E64" w:rsidRPr="002E4E64">
        <w:rPr>
          <w:i/>
          <w:iCs/>
        </w:rPr>
        <w:t>()</w:t>
      </w:r>
      <w:r w:rsidR="002E4E64">
        <w:t xml:space="preserve"> (viz ukázky kódu výše) </w:t>
      </w:r>
      <w:r w:rsidR="006368D4">
        <w:t xml:space="preserve">představuje </w:t>
      </w:r>
      <w:r w:rsidR="00215E12">
        <w:t xml:space="preserve">index pole </w:t>
      </w:r>
      <w:r w:rsidR="006368D4">
        <w:t>právě změřen</w:t>
      </w:r>
      <w:r w:rsidR="00215E12">
        <w:t>é</w:t>
      </w:r>
      <w:r w:rsidR="006368D4">
        <w:t xml:space="preserve"> barv</w:t>
      </w:r>
      <w:r w:rsidR="000E5DE5">
        <w:t>y</w:t>
      </w:r>
      <w:r w:rsidR="006368D4">
        <w:t xml:space="preserve">. Tato barva se ale může lišit od té, která se zde </w:t>
      </w:r>
      <w:r w:rsidR="00184436">
        <w:t>skutečně</w:t>
      </w:r>
      <w:r w:rsidR="006368D4">
        <w:t xml:space="preserve"> vyskytuje. Proto se tato hodnota zapisuje do pole </w:t>
      </w:r>
      <w:r w:rsidR="006368D4" w:rsidRPr="006368D4">
        <w:rPr>
          <w:i/>
          <w:iCs/>
        </w:rPr>
        <w:t>help</w:t>
      </w:r>
      <w:r w:rsidR="006368D4">
        <w:t xml:space="preserve">. Prvek pole </w:t>
      </w:r>
      <w:r w:rsidR="006368D4" w:rsidRPr="006368D4">
        <w:rPr>
          <w:i/>
          <w:iCs/>
        </w:rPr>
        <w:t>help</w:t>
      </w:r>
      <w:r w:rsidR="006368D4">
        <w:t xml:space="preserve"> s nevyšší hodnotou se zde vyskytuje nejčastěji. Jestliže například první index pole </w:t>
      </w:r>
      <w:r w:rsidR="006368D4" w:rsidRPr="00EE17A3">
        <w:rPr>
          <w:i/>
          <w:iCs/>
        </w:rPr>
        <w:t>help</w:t>
      </w:r>
      <w:r w:rsidR="006368D4">
        <w:t xml:space="preserve"> obsahuje</w:t>
      </w:r>
      <w:r w:rsidR="00EE17A3">
        <w:t xml:space="preserve"> číslo kolem tisíce a hodnoty na jiných indexech jsou menší, jako výsledn</w:t>
      </w:r>
      <w:r w:rsidR="00184436">
        <w:t>á</w:t>
      </w:r>
      <w:r w:rsidR="00EE17A3">
        <w:t xml:space="preserve"> barva se vybere první zapsaná. </w:t>
      </w:r>
    </w:p>
    <w:p w14:paraId="0D021ECA" w14:textId="1B34A772" w:rsidR="00EE17A3" w:rsidRPr="006368D4" w:rsidRDefault="00EE17A3" w:rsidP="003D4CD9">
      <w:r>
        <w:t xml:space="preserve">Tento princip měření je přesnější, než kdyby se se RGB frekvence ze sensoru kontrolovali pouze pomocí jedné podmínky. </w:t>
      </w:r>
      <w:r w:rsidR="00184436">
        <w:t>Tento sensor bohužel na toto není dostatečně citlivý</w:t>
      </w:r>
      <w:r w:rsidR="000E5DE5">
        <w:t>*</w:t>
      </w:r>
      <w:r w:rsidR="00184436">
        <w:t>.</w:t>
      </w:r>
    </w:p>
    <w:p w14:paraId="1419CAFA" w14:textId="024AE98E" w:rsidR="000B7B2E" w:rsidRDefault="009C1B5B" w:rsidP="003D4CD9">
      <w:r>
        <w:pict w14:anchorId="0F00670C">
          <v:shape id="_x0000_i1164" type="#_x0000_t75" style="width:439.2pt;height:102pt">
            <v:imagedata r:id="rId23" o:title="help_code_2"/>
          </v:shape>
        </w:pict>
      </w:r>
    </w:p>
    <w:p w14:paraId="41ED1366" w14:textId="77777777" w:rsidR="00EC04BA" w:rsidRDefault="00EC04BA" w:rsidP="003D4CD9"/>
    <w:p w14:paraId="792FCC8F" w14:textId="77777777" w:rsidR="00900838" w:rsidRDefault="00900838" w:rsidP="003D4CD9"/>
    <w:p w14:paraId="498E9396" w14:textId="6B31FBA5" w:rsidR="00894BFB" w:rsidRDefault="00894BFB" w:rsidP="003D4CD9"/>
    <w:p w14:paraId="73EE92E8" w14:textId="77777777" w:rsidR="00A915E3" w:rsidRPr="003D4CD9" w:rsidRDefault="00A915E3" w:rsidP="003D4CD9"/>
    <w:p w14:paraId="657142CC" w14:textId="2226EBE9" w:rsidR="00C37314" w:rsidRDefault="00C37314" w:rsidP="00C37314">
      <w:pPr>
        <w:pStyle w:val="Nadpis2"/>
      </w:pPr>
      <w:bookmarkStart w:id="51" w:name="_Toc89967810"/>
      <w:r>
        <w:lastRenderedPageBreak/>
        <w:t>Knihovna CMBmenu.h</w:t>
      </w:r>
      <w:bookmarkEnd w:id="51"/>
    </w:p>
    <w:p w14:paraId="4A34FD6B" w14:textId="09351DF6" w:rsidR="00B751CD" w:rsidRDefault="00F552F1" w:rsidP="00B751CD">
      <w:r>
        <w:t xml:space="preserve">Na doporučení pana učitele Grussmanna jsem naprogramoval jednoduché víceúrovňové uživatelské menu ovládaného pomocí tlačítek. Využil jsem knihovnu </w:t>
      </w:r>
      <w:r w:rsidRPr="00F552F1">
        <w:rPr>
          <w:i/>
          <w:iCs/>
        </w:rPr>
        <w:t>CMBmenu.h</w:t>
      </w:r>
      <w:r w:rsidR="00485289">
        <w:t>, čímž se zvýšila přehlednost a jednoduchost kódu</w:t>
      </w:r>
      <w:r>
        <w:t xml:space="preserve">. </w:t>
      </w:r>
      <w:r w:rsidR="00E43CC9">
        <w:t xml:space="preserve">Prvním krokem při tvorbě menu je přidání tzv. </w:t>
      </w:r>
      <w:r w:rsidR="00E43CC9" w:rsidRPr="00E43CC9">
        <w:rPr>
          <w:b/>
          <w:bCs/>
        </w:rPr>
        <w:t>node</w:t>
      </w:r>
      <w:r w:rsidR="00E43CC9">
        <w:t xml:space="preserve">, čili uzle. K tomuto </w:t>
      </w:r>
      <w:r w:rsidR="00AD7970">
        <w:t>uzlu je přiřazeno číslo úrovně menu, text, který chceme vypisovat a jedinečné ID.</w:t>
      </w:r>
    </w:p>
    <w:p w14:paraId="55CB20F6" w14:textId="6F258C0F" w:rsidR="00BD4D20" w:rsidRDefault="009C1B5B" w:rsidP="00B751CD">
      <w:r>
        <w:pict w14:anchorId="4B935D03">
          <v:shape id="_x0000_i1165" type="#_x0000_t75" style="width:300pt;height:79.8pt">
            <v:imagedata r:id="rId24" o:title="node_code_2"/>
          </v:shape>
        </w:pict>
      </w:r>
    </w:p>
    <w:p w14:paraId="7DEA519E" w14:textId="1CE50DC3" w:rsidR="002A292C" w:rsidRDefault="002A292C" w:rsidP="00B751CD">
      <w:r>
        <w:t xml:space="preserve">Dále jednoduše pomocí tlačítek vyvoláváme funkce </w:t>
      </w:r>
      <w:proofErr w:type="spellStart"/>
      <w:r w:rsidRPr="002A292C">
        <w:rPr>
          <w:i/>
          <w:iCs/>
        </w:rPr>
        <w:t>left</w:t>
      </w:r>
      <w:proofErr w:type="spellEnd"/>
      <w:r w:rsidRPr="002A292C">
        <w:rPr>
          <w:i/>
          <w:iCs/>
        </w:rPr>
        <w:t xml:space="preserve">(), </w:t>
      </w:r>
      <w:proofErr w:type="spellStart"/>
      <w:r w:rsidRPr="002A292C">
        <w:rPr>
          <w:i/>
          <w:iCs/>
        </w:rPr>
        <w:t>right</w:t>
      </w:r>
      <w:proofErr w:type="spellEnd"/>
      <w:r w:rsidRPr="002A292C">
        <w:rPr>
          <w:i/>
          <w:iCs/>
        </w:rPr>
        <w:t>(), enter(), exit()</w:t>
      </w:r>
      <w:r>
        <w:t xml:space="preserve">, pro pohybování v menu. Musíme před tím ještě sestavit a vypsat menu pomocí funkcí </w:t>
      </w:r>
      <w:proofErr w:type="spellStart"/>
      <w:r w:rsidRPr="002A292C">
        <w:rPr>
          <w:i/>
          <w:iCs/>
        </w:rPr>
        <w:t>buildMenu</w:t>
      </w:r>
      <w:proofErr w:type="spellEnd"/>
      <w:r w:rsidRPr="002A292C">
        <w:rPr>
          <w:i/>
          <w:iCs/>
        </w:rPr>
        <w:t>()</w:t>
      </w:r>
      <w:r>
        <w:t xml:space="preserve"> a </w:t>
      </w:r>
      <w:proofErr w:type="spellStart"/>
      <w:r w:rsidRPr="002A292C">
        <w:rPr>
          <w:i/>
          <w:iCs/>
        </w:rPr>
        <w:t>printMenu</w:t>
      </w:r>
      <w:proofErr w:type="spellEnd"/>
      <w:r w:rsidRPr="002A292C">
        <w:rPr>
          <w:i/>
          <w:iCs/>
        </w:rPr>
        <w:t>()</w:t>
      </w:r>
      <w:r>
        <w:t>.</w:t>
      </w:r>
    </w:p>
    <w:p w14:paraId="3FF6E4E1" w14:textId="697732CF" w:rsidR="00FD39F4" w:rsidRDefault="009C1B5B" w:rsidP="00B751CD">
      <w:r>
        <w:pict w14:anchorId="7DBB47B6">
          <v:shape id="_x0000_i1166" type="#_x0000_t75" style="width:221.4pt;height:171pt">
            <v:imagedata r:id="rId25" o:title="menu_id"/>
          </v:shape>
        </w:pict>
      </w:r>
    </w:p>
    <w:p w14:paraId="22CCB3D5" w14:textId="03A0E9F7" w:rsidR="00BD4D20" w:rsidRPr="00BD4D20" w:rsidRDefault="00BD4D20" w:rsidP="00B751CD">
      <w:r>
        <w:t xml:space="preserve">Při stisku tlačítka reprezentující funkci </w:t>
      </w:r>
      <w:r w:rsidRPr="00BD4D20">
        <w:rPr>
          <w:i/>
          <w:iCs/>
        </w:rPr>
        <w:t>enter()</w:t>
      </w:r>
      <w:r>
        <w:t xml:space="preserve"> se kontroluje ID, podle kterého je vyvolána </w:t>
      </w:r>
      <w:r w:rsidR="00CD32EA">
        <w:t>určitá</w:t>
      </w:r>
      <w:r>
        <w:t xml:space="preserve"> funkce.</w:t>
      </w:r>
    </w:p>
    <w:p w14:paraId="4BD1B876" w14:textId="740EC900" w:rsidR="00D04AE6" w:rsidRDefault="00680144" w:rsidP="000F5ED1">
      <w:pPr>
        <w:pStyle w:val="Nadpis1"/>
      </w:pPr>
      <w:bookmarkStart w:id="52" w:name="_Toc89967811"/>
      <w:r>
        <w:lastRenderedPageBreak/>
        <w:t>V</w:t>
      </w:r>
      <w:r w:rsidR="00A0246F" w:rsidRPr="00A0246F">
        <w:t>ýsledk</w:t>
      </w:r>
      <w:r>
        <w:t>y řešení</w:t>
      </w:r>
      <w:bookmarkEnd w:id="52"/>
    </w:p>
    <w:p w14:paraId="7641E9DA" w14:textId="0BE14CBA" w:rsidR="00F05275" w:rsidRDefault="00A60BB9" w:rsidP="00F05275">
      <w:pPr>
        <w:pStyle w:val="Nadpis2"/>
      </w:pPr>
      <w:bookmarkStart w:id="53" w:name="_Toc89967812"/>
      <w:r>
        <w:t>Hardwarové a mechanické provedení</w:t>
      </w:r>
      <w:bookmarkEnd w:id="53"/>
    </w:p>
    <w:p w14:paraId="0F802BF1" w14:textId="72FF71FD" w:rsidR="000C1BD3" w:rsidRDefault="00B00A01" w:rsidP="00DA2579">
      <w:r>
        <w:t>Výsledné zařízení, co se týče vzhledu a provedení, odpovídá mým představám, které jsem měl na začátku práce. Třídička má vestavěný LCD display</w:t>
      </w:r>
      <w:r w:rsidR="008F2B86">
        <w:t>,</w:t>
      </w:r>
      <w:r>
        <w:t xml:space="preserve"> tlačítkový modul</w:t>
      </w:r>
      <w:r w:rsidR="008F2B86">
        <w:t xml:space="preserve">, zásobník na lentilky a oba servo motory tak, jak jsem si představoval. </w:t>
      </w:r>
    </w:p>
    <w:p w14:paraId="4C870ABE" w14:textId="51FC7F95" w:rsidR="00862C7F" w:rsidRDefault="009C1B5B" w:rsidP="0060275C">
      <w:pPr>
        <w:jc w:val="center"/>
      </w:pPr>
      <w:r>
        <w:pict w14:anchorId="70FE2C4C">
          <v:shape id="_x0000_i1167" type="#_x0000_t75" style="width:211.2pt;height:172.2pt">
            <v:imagedata r:id="rId26" o:title="IMG-20211206-WA0015" croptop="2149f" cropleft="4387f" cropright="2771f"/>
          </v:shape>
        </w:pict>
      </w:r>
      <w:r w:rsidR="00862C7F">
        <w:t xml:space="preserve">   </w:t>
      </w:r>
      <w:r>
        <w:pict w14:anchorId="5949F984">
          <v:shape id="_x0000_i1168" type="#_x0000_t75" style="width:3in;height:162pt">
            <v:imagedata r:id="rId27" o:title="IMG-20211206-WA0003"/>
          </v:shape>
        </w:pict>
      </w:r>
    </w:p>
    <w:p w14:paraId="160D60DA" w14:textId="1706CD11" w:rsidR="008F2B86" w:rsidRDefault="008F2B86" w:rsidP="00DA2579">
      <w:r>
        <w:t xml:space="preserve">Na druhou stranu je </w:t>
      </w:r>
      <w:r w:rsidR="00D640E5">
        <w:t>z</w:t>
      </w:r>
      <w:r>
        <w:t xml:space="preserve">de </w:t>
      </w:r>
      <w:r w:rsidR="000C1BD3">
        <w:t>pár</w:t>
      </w:r>
      <w:r>
        <w:t xml:space="preserve"> věcí, k</w:t>
      </w:r>
      <w:r w:rsidR="0074228F">
        <w:t xml:space="preserve">teré bych udělal jinak nebo lépe, kdybych je </w:t>
      </w:r>
      <w:r w:rsidR="00D640E5">
        <w:t xml:space="preserve">byl </w:t>
      </w:r>
      <w:r w:rsidR="0074228F">
        <w:t>věděl na začátku mé práce na projektu. Jedna z nich je, že bych celou třídičku vytvořil na tří</w:t>
      </w:r>
      <w:r w:rsidR="00D640E5">
        <w:t>dě</w:t>
      </w:r>
      <w:r w:rsidR="0074228F">
        <w:t xml:space="preserve">ní větších předmětů, než jsou lentilky. Na snímač by se totiž nasnímalo více barevného světla, které se odráží </w:t>
      </w:r>
      <w:r w:rsidR="00D05F75">
        <w:t>od předmětu</w:t>
      </w:r>
      <w:r w:rsidR="00BA393C">
        <w:t>,</w:t>
      </w:r>
      <w:r w:rsidR="000C1BD3">
        <w:t xml:space="preserve"> </w:t>
      </w:r>
      <w:r w:rsidR="00CF1758">
        <w:t xml:space="preserve">a to </w:t>
      </w:r>
      <w:r w:rsidR="00BA393C">
        <w:t>z</w:t>
      </w:r>
      <w:r w:rsidR="000C1BD3">
        <w:t xml:space="preserve"> důvodu </w:t>
      </w:r>
      <w:r w:rsidR="00D640E5">
        <w:t xml:space="preserve">jeho </w:t>
      </w:r>
      <w:r w:rsidR="000C1BD3">
        <w:t>vetší plochy</w:t>
      </w:r>
      <w:r w:rsidR="00D05F75">
        <w:t xml:space="preserve">. </w:t>
      </w:r>
      <w:r w:rsidR="00BA393C">
        <w:t xml:space="preserve">Tím pádem by vznikl větší kontrast mezi barevnými předměty. </w:t>
      </w:r>
      <w:r w:rsidR="00D05F75">
        <w:t xml:space="preserve">Jako další věc bych upravil </w:t>
      </w:r>
      <w:r w:rsidR="000C1BD3">
        <w:t xml:space="preserve">mechanické prvky, vymodeloval a vytisknul </w:t>
      </w:r>
      <w:r w:rsidR="00CF1758">
        <w:t xml:space="preserve">je </w:t>
      </w:r>
      <w:r w:rsidR="000C1BD3">
        <w:t>na 3D tiskárně, tak aby se předmět dostal na snímač vždy do stejného místa</w:t>
      </w:r>
      <w:r w:rsidR="00BA393C">
        <w:t xml:space="preserve"> a </w:t>
      </w:r>
      <w:r w:rsidR="00CF1758">
        <w:t xml:space="preserve">ten </w:t>
      </w:r>
      <w:r w:rsidR="00BA393C">
        <w:t>pokaždé správ</w:t>
      </w:r>
      <w:r w:rsidR="00CF1758">
        <w:t>n</w:t>
      </w:r>
      <w:r w:rsidR="00BA393C">
        <w:t>ě přečetl barvu</w:t>
      </w:r>
      <w:r w:rsidR="000C1BD3">
        <w:t>.</w:t>
      </w:r>
      <w:r w:rsidR="00BA393C">
        <w:t xml:space="preserve"> </w:t>
      </w:r>
      <w:r w:rsidR="00AB05F4">
        <w:t>Vhodné by bylo také napájení komponentů na plošný spoj a změna vývojové desky na Arduino Nano, aby došlo k redukci vodičů.</w:t>
      </w:r>
    </w:p>
    <w:p w14:paraId="01003AB2" w14:textId="08E4F4AC" w:rsidR="002C7F23" w:rsidRDefault="00E00B6D" w:rsidP="00D750C8">
      <w:r>
        <w:t xml:space="preserve">Vzhledem k výše uvedeným </w:t>
      </w:r>
      <w:r w:rsidR="005D126B">
        <w:t xml:space="preserve">problémům, které se týkají </w:t>
      </w:r>
      <w:r>
        <w:t>mechanický</w:t>
      </w:r>
      <w:r w:rsidR="00D640E5">
        <w:t>ch</w:t>
      </w:r>
      <w:r>
        <w:t xml:space="preserve"> </w:t>
      </w:r>
      <w:r w:rsidR="005D126B">
        <w:t>částí</w:t>
      </w:r>
      <w:r>
        <w:t xml:space="preserve"> a velikosti předmětů</w:t>
      </w:r>
      <w:r w:rsidR="005D126B">
        <w:t>,</w:t>
      </w:r>
      <w:r>
        <w:t xml:space="preserve"> se třídička chová často nespolehlivě</w:t>
      </w:r>
      <w:r w:rsidR="00D640E5">
        <w:t xml:space="preserve"> a nepřesně</w:t>
      </w:r>
      <w:r>
        <w:t>.</w:t>
      </w:r>
    </w:p>
    <w:p w14:paraId="528B177A" w14:textId="77777777" w:rsidR="002C7F23" w:rsidRPr="00D750C8" w:rsidRDefault="002C7F23" w:rsidP="00D750C8"/>
    <w:p w14:paraId="06BE7354" w14:textId="1C927E47" w:rsidR="00A60BB9" w:rsidRDefault="00D750C8" w:rsidP="00A60BB9">
      <w:pPr>
        <w:pStyle w:val="Nadpis2"/>
      </w:pPr>
      <w:bookmarkStart w:id="54" w:name="_Toc89967813"/>
      <w:r>
        <w:t>Softwarové provedení</w:t>
      </w:r>
      <w:bookmarkEnd w:id="54"/>
    </w:p>
    <w:p w14:paraId="6A579348" w14:textId="1E58ADA5" w:rsidR="00230592" w:rsidRDefault="00EA075C" w:rsidP="000E5DE5">
      <w:r>
        <w:t>Co se týče</w:t>
      </w:r>
      <w:r w:rsidR="00C37E6C">
        <w:t xml:space="preserve"> funkčnosti samotného programu</w:t>
      </w:r>
      <w:r w:rsidR="00E35569">
        <w:t>,</w:t>
      </w:r>
      <w:r w:rsidR="00C37E6C">
        <w:t xml:space="preserve"> tak za pomocí ošetřených tlačíte</w:t>
      </w:r>
      <w:r w:rsidR="00E35569">
        <w:t xml:space="preserve">k </w:t>
      </w:r>
      <w:r w:rsidR="00E35569" w:rsidRPr="00E35569">
        <w:t xml:space="preserve">včetně funkcí </w:t>
      </w:r>
      <w:proofErr w:type="spellStart"/>
      <w:r w:rsidR="00E35569" w:rsidRPr="00E35569">
        <w:rPr>
          <w:i/>
          <w:iCs/>
        </w:rPr>
        <w:t>doublepress</w:t>
      </w:r>
      <w:proofErr w:type="spellEnd"/>
      <w:r w:rsidR="00E35569" w:rsidRPr="00E35569">
        <w:t xml:space="preserve"> a </w:t>
      </w:r>
      <w:proofErr w:type="spellStart"/>
      <w:r w:rsidR="00E35569" w:rsidRPr="00E35569">
        <w:rPr>
          <w:i/>
          <w:iCs/>
        </w:rPr>
        <w:t>longpress</w:t>
      </w:r>
      <w:proofErr w:type="spellEnd"/>
      <w:r w:rsidR="00E35569" w:rsidRPr="00E35569">
        <w:t xml:space="preserve"> </w:t>
      </w:r>
      <w:r w:rsidR="00E35569">
        <w:t xml:space="preserve">je možno se pohybovat v menu. Program dokáže zapsat </w:t>
      </w:r>
      <w:r w:rsidR="00E35569">
        <w:lastRenderedPageBreak/>
        <w:t>barvu do pole</w:t>
      </w:r>
      <w:r w:rsidR="00901305">
        <w:t xml:space="preserve"> a následně po programátorem určený čas měřit a rozlišovat dané barvy. Čítač barev zobrazovaný na </w:t>
      </w:r>
      <w:proofErr w:type="spellStart"/>
      <w:r w:rsidR="00901305">
        <w:t>displayi</w:t>
      </w:r>
      <w:proofErr w:type="spellEnd"/>
      <w:r w:rsidR="00901305">
        <w:t xml:space="preserve"> a pole zapsaných barev se dá vynulovat funkcí </w:t>
      </w:r>
      <w:r w:rsidR="00901305" w:rsidRPr="00901305">
        <w:rPr>
          <w:i/>
          <w:iCs/>
        </w:rPr>
        <w:t>Reset</w:t>
      </w:r>
      <w:r w:rsidR="00901305">
        <w:t>.</w:t>
      </w:r>
    </w:p>
    <w:p w14:paraId="4B0A564D" w14:textId="0DE29D9C" w:rsidR="00862C7F" w:rsidRDefault="009C1B5B" w:rsidP="0060275C">
      <w:pPr>
        <w:jc w:val="center"/>
      </w:pPr>
      <w:r>
        <w:pict w14:anchorId="4A0786B5">
          <v:shape id="_x0000_i1169" type="#_x0000_t75" style="width:206.4pt;height:97.2pt">
            <v:imagedata r:id="rId28" o:title="IMG-20211206-WA0013" croptop="8529f" cropbottom="34808f" cropleft="27575f" cropright="2452f"/>
          </v:shape>
        </w:pict>
      </w:r>
      <w:r w:rsidR="0060275C">
        <w:t xml:space="preserve">  </w:t>
      </w:r>
      <w:r>
        <w:pict w14:anchorId="002A3ABF">
          <v:shape id="_x0000_i1170" type="#_x0000_t75" style="width:219.6pt;height:96.6pt">
            <v:imagedata r:id="rId29" o:title="IMG-20211206-WA0014" croptop="8155f" cropbottom="36984f" cropleft="28439f" cropright="2313f"/>
          </v:shape>
        </w:pict>
      </w:r>
    </w:p>
    <w:p w14:paraId="3CBA1988" w14:textId="77777777" w:rsidR="00483A69" w:rsidRDefault="00483A69" w:rsidP="00D04AE6"/>
    <w:p w14:paraId="4A725138" w14:textId="77777777" w:rsidR="00230592" w:rsidRPr="00A0246F" w:rsidRDefault="00230592" w:rsidP="00230592">
      <w:pPr>
        <w:ind w:left="360"/>
        <w:rPr>
          <w:i/>
        </w:rPr>
      </w:pPr>
    </w:p>
    <w:p w14:paraId="1EA2B0E1" w14:textId="77777777" w:rsidR="00483A69" w:rsidRDefault="00483A69" w:rsidP="00483A69"/>
    <w:p w14:paraId="626871EA" w14:textId="10AF3733" w:rsidR="00483A69" w:rsidRPr="002C7F23" w:rsidRDefault="00B8449A" w:rsidP="001F423D">
      <w:pPr>
        <w:pStyle w:val="Nadpis1"/>
        <w:numPr>
          <w:ilvl w:val="0"/>
          <w:numId w:val="0"/>
        </w:numPr>
        <w:ind w:left="360" w:hanging="360"/>
        <w:rPr>
          <w:rStyle w:val="NadpisChar"/>
          <w:b/>
          <w:bCs/>
        </w:rPr>
      </w:pPr>
      <w:bookmarkStart w:id="55" w:name="_Toc89967814"/>
      <w:r w:rsidRPr="002C7F23">
        <w:rPr>
          <w:rStyle w:val="NadpisChar"/>
          <w:b/>
          <w:bCs/>
        </w:rPr>
        <w:lastRenderedPageBreak/>
        <w:t>Závěr</w:t>
      </w:r>
      <w:bookmarkEnd w:id="55"/>
    </w:p>
    <w:p w14:paraId="2CE54BD0" w14:textId="1EFA5382" w:rsidR="008F3D4F" w:rsidRDefault="001A7C1F" w:rsidP="008F3D4F">
      <w:r>
        <w:t>Úkolem bylo vytvořit třídičku s využitím RGB senzoru TCS3200 s možností dynamického přidávání vlastních barev. Zadan</w:t>
      </w:r>
      <w:r w:rsidR="002A4A03">
        <w:t>ý</w:t>
      </w:r>
      <w:r>
        <w:t xml:space="preserve"> cíl byl splněn včetně výroby krabičky, osazení komponentů</w:t>
      </w:r>
      <w:r w:rsidR="002A4A03">
        <w:t>, napájení tlačítek na plošný spoj a automatickému posuvu lentilek.</w:t>
      </w:r>
    </w:p>
    <w:p w14:paraId="1964FD7E" w14:textId="5C6EE3E0" w:rsidR="009447B0" w:rsidRPr="008F3D4F" w:rsidRDefault="002A4A03" w:rsidP="008F3D4F">
      <w:r>
        <w:t xml:space="preserve">Je zde určitě pár věci, které by vyžadovali vylepšení či jinou realizaci, jak jsem již zmínil v předchozích kapitolách. Jednou z nich je </w:t>
      </w:r>
      <w:r w:rsidR="00DE2421">
        <w:t xml:space="preserve">realizace </w:t>
      </w:r>
      <w:r w:rsidR="009447B0">
        <w:t xml:space="preserve">třídičky </w:t>
      </w:r>
      <w:r w:rsidR="00DE2421">
        <w:t>na vetší předměty</w:t>
      </w:r>
      <w:r w:rsidR="009447B0">
        <w:t>,</w:t>
      </w:r>
      <w:r w:rsidR="00DE2421">
        <w:t xml:space="preserve"> než jsou lentilky a vytisknutí potřebných mechanických prvků na 3D tiskárně</w:t>
      </w:r>
      <w:r w:rsidR="009447B0">
        <w:t xml:space="preserve">. </w:t>
      </w:r>
      <w:r w:rsidR="004A71B5">
        <w:t>Například vytvoření dopravníkového pásu, po kterém by se předměty posouvaly a třídili, jak se to realizováno v průmyslu. Jako další vylepšení</w:t>
      </w:r>
      <w:r w:rsidR="00672F9A">
        <w:t xml:space="preserve">m by mohlo být navrhnutí PCB desky plošného spoje pro redukci vodičů. </w:t>
      </w:r>
      <w:r w:rsidR="009447B0">
        <w:t>Z důvodu malé citlivosti barevného sensoru by bylo dobré uvažovat o jeho výměně za přesnější.</w:t>
      </w:r>
      <w:r w:rsidR="004A71B5">
        <w:t xml:space="preserve"> </w:t>
      </w:r>
      <w:r w:rsidR="009447B0">
        <w:t xml:space="preserve">Z těchto důvodů se jedná spíše o amatérský projekt a </w:t>
      </w:r>
      <w:r w:rsidR="004A71B5">
        <w:t xml:space="preserve">jeho </w:t>
      </w:r>
      <w:r w:rsidR="009447B0">
        <w:t>realizaci,</w:t>
      </w:r>
      <w:r w:rsidR="00672F9A">
        <w:t xml:space="preserve"> </w:t>
      </w:r>
      <w:r w:rsidR="004A71B5">
        <w:t>t</w:t>
      </w:r>
      <w:r w:rsidR="00672F9A">
        <w:t>u</w:t>
      </w:r>
      <w:r w:rsidR="004A71B5">
        <w:t>díž</w:t>
      </w:r>
      <w:r w:rsidR="009447B0">
        <w:t xml:space="preserve"> </w:t>
      </w:r>
      <w:r w:rsidR="004A71B5">
        <w:t>by pravděpodobně nenašel své místo v praxi.</w:t>
      </w:r>
    </w:p>
    <w:p w14:paraId="425FFBB9" w14:textId="77777777" w:rsidR="00AB18DA" w:rsidRDefault="00AB18DA" w:rsidP="00D04AE6"/>
    <w:p w14:paraId="7748CF3B" w14:textId="77777777" w:rsidR="00E15D00" w:rsidRDefault="00E15D00" w:rsidP="006E2B97"/>
    <w:p w14:paraId="3F430145" w14:textId="77777777" w:rsidR="00802D4F" w:rsidRDefault="00802D4F"/>
    <w:p w14:paraId="08949135" w14:textId="77777777" w:rsidR="00F03DA6" w:rsidRDefault="00F03DA6">
      <w:pPr>
        <w:pStyle w:val="Nadpis"/>
        <w:rPr>
          <w:rStyle w:val="Pokec"/>
        </w:rPr>
      </w:pPr>
      <w:bookmarkStart w:id="56" w:name="_Toc37577735"/>
      <w:bookmarkStart w:id="57" w:name="_Toc88120446"/>
      <w:bookmarkStart w:id="58" w:name="_Toc88120683"/>
      <w:bookmarkStart w:id="59" w:name="_Toc88120895"/>
      <w:bookmarkStart w:id="60" w:name="_Toc88120999"/>
      <w:bookmarkStart w:id="61" w:name="_Toc88121042"/>
      <w:bookmarkStart w:id="62" w:name="_Toc88121179"/>
      <w:bookmarkStart w:id="63" w:name="_Toc88121553"/>
      <w:bookmarkStart w:id="64" w:name="_Toc88121610"/>
      <w:bookmarkStart w:id="65" w:name="_Toc88121748"/>
      <w:bookmarkStart w:id="66" w:name="_Toc88122014"/>
      <w:bookmarkStart w:id="67" w:name="_Toc88124619"/>
      <w:bookmarkStart w:id="68" w:name="_Toc88124656"/>
      <w:bookmarkStart w:id="69" w:name="_Toc88124806"/>
      <w:bookmarkStart w:id="70" w:name="_Toc88125789"/>
      <w:bookmarkStart w:id="71" w:name="_Toc88126309"/>
      <w:bookmarkStart w:id="72" w:name="_Toc88126460"/>
      <w:bookmarkStart w:id="73" w:name="_Toc88126527"/>
      <w:bookmarkStart w:id="74" w:name="_Toc88126556"/>
      <w:bookmarkStart w:id="75" w:name="_Toc88126772"/>
      <w:bookmarkStart w:id="76" w:name="_Toc88126862"/>
      <w:bookmarkStart w:id="77" w:name="_Toc88127103"/>
      <w:bookmarkStart w:id="78" w:name="_Toc88127146"/>
      <w:bookmarkStart w:id="79" w:name="_Toc88128511"/>
      <w:bookmarkStart w:id="80" w:name="_Toc107634153"/>
      <w:bookmarkStart w:id="81" w:name="_Toc107635188"/>
      <w:bookmarkStart w:id="82" w:name="_Toc107635228"/>
      <w:bookmarkStart w:id="83" w:name="_Toc107635245"/>
      <w:bookmarkStart w:id="84" w:name="_Toc89967815"/>
      <w:r>
        <w:lastRenderedPageBreak/>
        <w:t>Seznam použit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="00802D4F">
        <w:t>ýCH INFORMAČNÍCH ZDROJů</w:t>
      </w:r>
      <w:bookmarkEnd w:id="84"/>
    </w:p>
    <w:p w14:paraId="46934943" w14:textId="77777777" w:rsidR="003652EE" w:rsidRDefault="00F03DA6" w:rsidP="003652EE">
      <w:pPr>
        <w:pStyle w:val="Literatura"/>
        <w:jc w:val="left"/>
      </w:pPr>
      <w:bookmarkStart w:id="85" w:name="_Ref94455389"/>
      <w:r>
        <w:t>[</w:t>
      </w:r>
      <w:r w:rsidR="00621C10">
        <w:fldChar w:fldCharType="begin"/>
      </w:r>
      <w:r w:rsidR="00621C10">
        <w:instrText xml:space="preserve"> SEQ [ \* ARABIC </w:instrText>
      </w:r>
      <w:r w:rsidR="00621C10">
        <w:fldChar w:fldCharType="separate"/>
      </w:r>
      <w:r w:rsidR="001676A8">
        <w:rPr>
          <w:noProof/>
        </w:rPr>
        <w:t>1</w:t>
      </w:r>
      <w:r w:rsidR="00621C10">
        <w:rPr>
          <w:noProof/>
        </w:rPr>
        <w:fldChar w:fldCharType="end"/>
      </w:r>
      <w:bookmarkEnd w:id="85"/>
      <w:r>
        <w:t>]</w:t>
      </w:r>
      <w:r w:rsidR="003652EE">
        <w:tab/>
      </w:r>
      <w:r w:rsidR="003652EE">
        <w:tab/>
        <w:t>BOHMAN, Ludvík. Zákon o pojistné smlouvě. Praha: Linde Praha a. s., 2004. 381 s.  ISBN80-7201-504-4</w:t>
      </w:r>
    </w:p>
    <w:p w14:paraId="1B6E7339" w14:textId="77777777" w:rsidR="003652EE" w:rsidRPr="003652EE" w:rsidRDefault="003652EE" w:rsidP="003652EE">
      <w:pPr>
        <w:pStyle w:val="Literatura"/>
        <w:jc w:val="left"/>
        <w:rPr>
          <w:lang w:val="en-US"/>
        </w:rPr>
      </w:pPr>
      <w:r>
        <w:rPr>
          <w:lang w:val="en-US"/>
        </w:rPr>
        <w:t>[2]</w:t>
      </w:r>
      <w:r>
        <w:rPr>
          <w:lang w:val="en-US"/>
        </w:rPr>
        <w:tab/>
      </w:r>
      <w:r>
        <w:rPr>
          <w:lang w:val="en-US"/>
        </w:rPr>
        <w:tab/>
      </w:r>
      <w:r w:rsidRPr="003652EE">
        <w:rPr>
          <w:lang w:val="en-US"/>
        </w:rPr>
        <w:t xml:space="preserve">DUCHÁČKOVÁ, Eva. </w:t>
      </w:r>
      <w:proofErr w:type="spellStart"/>
      <w:r w:rsidRPr="003652EE">
        <w:rPr>
          <w:lang w:val="en-US"/>
        </w:rPr>
        <w:t>Principy</w:t>
      </w:r>
      <w:proofErr w:type="spellEnd"/>
      <w:r w:rsidRPr="003652EE">
        <w:rPr>
          <w:lang w:val="en-US"/>
        </w:rPr>
        <w:t xml:space="preserve"> </w:t>
      </w:r>
      <w:proofErr w:type="spellStart"/>
      <w:r w:rsidRPr="003652EE">
        <w:rPr>
          <w:lang w:val="en-US"/>
        </w:rPr>
        <w:t>pojištění</w:t>
      </w:r>
      <w:proofErr w:type="spellEnd"/>
      <w:r w:rsidRPr="003652EE">
        <w:rPr>
          <w:lang w:val="en-US"/>
        </w:rPr>
        <w:t xml:space="preserve"> a </w:t>
      </w:r>
      <w:proofErr w:type="spellStart"/>
      <w:r w:rsidRPr="003652EE">
        <w:rPr>
          <w:lang w:val="en-US"/>
        </w:rPr>
        <w:t>pojišťovnictví</w:t>
      </w:r>
      <w:proofErr w:type="spellEnd"/>
      <w:r w:rsidRPr="003652EE">
        <w:rPr>
          <w:lang w:val="en-US"/>
        </w:rPr>
        <w:t xml:space="preserve">. </w:t>
      </w:r>
      <w:r>
        <w:rPr>
          <w:lang w:val="en-US"/>
        </w:rPr>
        <w:t>3.</w:t>
      </w:r>
      <w:r w:rsidRPr="003652EE">
        <w:rPr>
          <w:lang w:val="en-US"/>
        </w:rPr>
        <w:t xml:space="preserve"> </w:t>
      </w:r>
      <w:proofErr w:type="spellStart"/>
      <w:r w:rsidRPr="003652EE">
        <w:rPr>
          <w:lang w:val="en-US"/>
        </w:rPr>
        <w:t>aktual</w:t>
      </w:r>
      <w:r>
        <w:rPr>
          <w:lang w:val="en-US"/>
        </w:rPr>
        <w:t>izované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vydání</w:t>
      </w:r>
      <w:proofErr w:type="spellEnd"/>
      <w:r>
        <w:rPr>
          <w:lang w:val="en-US"/>
        </w:rPr>
        <w:t xml:space="preserve">. Praha: </w:t>
      </w:r>
      <w:proofErr w:type="spellStart"/>
      <w:r>
        <w:rPr>
          <w:lang w:val="en-US"/>
        </w:rPr>
        <w:t>Ekopress</w:t>
      </w:r>
      <w:proofErr w:type="spellEnd"/>
      <w:r w:rsidRPr="003652EE">
        <w:rPr>
          <w:lang w:val="en-US"/>
        </w:rPr>
        <w:t xml:space="preserve"> 2009. 224 s. ISBN 978-80-86929-51-4</w:t>
      </w:r>
    </w:p>
    <w:p w14:paraId="77470A0D" w14:textId="77777777" w:rsidR="003652EE" w:rsidRDefault="003652EE" w:rsidP="003652EE">
      <w:pPr>
        <w:pStyle w:val="Literatura"/>
        <w:jc w:val="left"/>
      </w:pPr>
      <w:r>
        <w:t>[3]</w:t>
      </w:r>
      <w:r>
        <w:tab/>
      </w:r>
      <w:r>
        <w:tab/>
        <w:t xml:space="preserve">KUBALA, Petr. Planetární </w:t>
      </w:r>
      <w:proofErr w:type="spellStart"/>
      <w:r>
        <w:t>dvojcata</w:t>
      </w:r>
      <w:proofErr w:type="spellEnd"/>
      <w:r>
        <w:t xml:space="preserve"> - Věda a technika (Český rozhlas) [online]. </w:t>
      </w:r>
      <w:r>
        <w:br/>
        <w:t>Č. 2000-2008, poslední revize 19. 3. 2008 [cit. 2008-03-20].</w:t>
      </w:r>
      <w:r>
        <w:br/>
        <w:t>&lt;http://www.rozhlas.cz/veda/</w:t>
      </w:r>
      <w:proofErr w:type="spellStart"/>
      <w:r>
        <w:t>vesmir</w:t>
      </w:r>
      <w:proofErr w:type="spellEnd"/>
      <w:r>
        <w:t>/_zprava/435849&gt;.</w:t>
      </w:r>
      <w:r>
        <w:tab/>
      </w:r>
      <w:r>
        <w:tab/>
      </w:r>
    </w:p>
    <w:p w14:paraId="7B598556" w14:textId="77777777" w:rsidR="00F03DA6" w:rsidRDefault="003652EE" w:rsidP="003652EE">
      <w:pPr>
        <w:pStyle w:val="Literatura"/>
        <w:jc w:val="left"/>
        <w:rPr>
          <w:bCs/>
        </w:rPr>
      </w:pPr>
      <w:r>
        <w:rPr>
          <w:lang w:val="en-US"/>
        </w:rPr>
        <w:t>[4]</w:t>
      </w:r>
      <w:r>
        <w:tab/>
      </w:r>
      <w:r>
        <w:tab/>
        <w:t xml:space="preserve">KULDOVÁ, O., FLEISCHMANNOVÁ, E. Metodická příručka k technice administrativy a obchodní korespondence. 1.vyd. Praha: Fortuna 1998. 111 s. </w:t>
      </w:r>
      <w:r>
        <w:br/>
        <w:t xml:space="preserve">ISBN 80-7168-574-7. Kapitola 6, Metody nácviku psaní hmatovou metodou, </w:t>
      </w:r>
      <w:r>
        <w:br/>
        <w:t>s. 28-29.</w:t>
      </w:r>
    </w:p>
    <w:p w14:paraId="345D34BF" w14:textId="178B59F3" w:rsidR="00802D4F" w:rsidRDefault="003652EE" w:rsidP="003652EE">
      <w:pPr>
        <w:pStyle w:val="Literatura"/>
        <w:jc w:val="left"/>
        <w:rPr>
          <w:bCs/>
        </w:rPr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r w:rsidRPr="003652EE">
        <w:rPr>
          <w:bCs/>
        </w:rPr>
        <w:t>VLACH, J. JE Temelín a zásobová</w:t>
      </w:r>
      <w:r>
        <w:rPr>
          <w:bCs/>
        </w:rPr>
        <w:t>ní teplem. Energetika, 2001, roč. 51, č</w:t>
      </w:r>
      <w:r w:rsidRPr="003652EE">
        <w:rPr>
          <w:bCs/>
        </w:rPr>
        <w:t>. 3, s. 84 -85.</w:t>
      </w:r>
      <w:r>
        <w:rPr>
          <w:bCs/>
        </w:rPr>
        <w:t xml:space="preserve"> </w:t>
      </w:r>
      <w:r w:rsidRPr="003652EE">
        <w:rPr>
          <w:bCs/>
        </w:rPr>
        <w:t>ISSN 0375-8842.</w:t>
      </w:r>
    </w:p>
    <w:p w14:paraId="58067B98" w14:textId="32153601" w:rsidR="00EC79CA" w:rsidRDefault="00EC79CA" w:rsidP="003652EE">
      <w:pPr>
        <w:pStyle w:val="Literatura"/>
        <w:jc w:val="left"/>
        <w:rPr>
          <w:bCs/>
        </w:rPr>
      </w:pPr>
      <w:hyperlink r:id="rId30" w:history="1">
        <w:r w:rsidRPr="00EF0413">
          <w:rPr>
            <w:rStyle w:val="Hypertextovodkaz"/>
            <w:bCs/>
          </w:rPr>
          <w:t>https://www.arduino.cc/reference/en/language/functions/advanced-io/pulsein/</w:t>
        </w:r>
      </w:hyperlink>
    </w:p>
    <w:p w14:paraId="7486EAF4" w14:textId="54AB2150" w:rsidR="00EC79CA" w:rsidRDefault="00EC79CA" w:rsidP="003652EE">
      <w:pPr>
        <w:pStyle w:val="Literatura"/>
        <w:jc w:val="left"/>
        <w:rPr>
          <w:bCs/>
        </w:rPr>
      </w:pPr>
      <w:hyperlink r:id="rId31" w:history="1">
        <w:r w:rsidRPr="00EF0413">
          <w:rPr>
            <w:rStyle w:val="Hypertextovodkaz"/>
            <w:bCs/>
          </w:rPr>
          <w:t>https://create.arduino.cc/projecthub/SurtrTech/color-detection-using-tcs3200-230-84a663</w:t>
        </w:r>
      </w:hyperlink>
    </w:p>
    <w:p w14:paraId="47364205" w14:textId="53F69B84" w:rsidR="00EC79CA" w:rsidRDefault="00EC79CA" w:rsidP="003652EE">
      <w:pPr>
        <w:pStyle w:val="Literatura"/>
        <w:jc w:val="left"/>
        <w:rPr>
          <w:bCs/>
        </w:rPr>
      </w:pPr>
      <w:hyperlink r:id="rId32" w:history="1">
        <w:r w:rsidRPr="00EF0413">
          <w:rPr>
            <w:rStyle w:val="Hypertextovodkaz"/>
            <w:bCs/>
          </w:rPr>
          <w:t>https://github.com/mchlbrnhrd/mbLib</w:t>
        </w:r>
      </w:hyperlink>
    </w:p>
    <w:p w14:paraId="339D1600" w14:textId="7EEE998C" w:rsidR="00EC79CA" w:rsidRDefault="00EC79CA" w:rsidP="003652EE">
      <w:pPr>
        <w:pStyle w:val="Literatura"/>
        <w:jc w:val="left"/>
        <w:rPr>
          <w:bCs/>
        </w:rPr>
      </w:pPr>
      <w:hyperlink r:id="rId33" w:history="1">
        <w:r w:rsidRPr="00EF0413">
          <w:rPr>
            <w:rStyle w:val="Hypertextovodkaz"/>
            <w:bCs/>
          </w:rPr>
          <w:t>https://github.com/mathertel/OneButton</w:t>
        </w:r>
      </w:hyperlink>
    </w:p>
    <w:p w14:paraId="74283738" w14:textId="042039CD" w:rsidR="00EC79CA" w:rsidRDefault="00EC79CA" w:rsidP="003652EE">
      <w:pPr>
        <w:pStyle w:val="Literatura"/>
        <w:jc w:val="left"/>
        <w:rPr>
          <w:bCs/>
        </w:rPr>
      </w:pPr>
      <w:r w:rsidRPr="00EC79CA">
        <w:rPr>
          <w:bCs/>
        </w:rPr>
        <w:t>https://www.hwkitchen.cz/navody-hwkitchen/prace-s-lcd-je-jednoducha-arduino-navody/</w:t>
      </w:r>
    </w:p>
    <w:p w14:paraId="362123F0" w14:textId="77777777" w:rsidR="000F1F8E" w:rsidRPr="001F423D" w:rsidRDefault="000F1F8E">
      <w:pPr>
        <w:pStyle w:val="Nadpis"/>
        <w:rPr>
          <w:rStyle w:val="Zdraznnintenzivn"/>
        </w:rPr>
        <w:sectPr w:rsidR="000F1F8E" w:rsidRPr="001F423D" w:rsidSect="00FF6F58">
          <w:headerReference w:type="default" r:id="rId34"/>
          <w:footerReference w:type="default" r:id="rId35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86" w:name="_Toc37577739"/>
      <w:bookmarkStart w:id="87" w:name="_Toc88120450"/>
      <w:bookmarkStart w:id="88" w:name="_Toc88120687"/>
      <w:bookmarkStart w:id="89" w:name="_Toc88120899"/>
      <w:bookmarkStart w:id="90" w:name="_Toc88121003"/>
      <w:bookmarkStart w:id="91" w:name="_Toc88121046"/>
      <w:bookmarkStart w:id="92" w:name="_Toc88121183"/>
      <w:bookmarkStart w:id="93" w:name="_Toc88121557"/>
      <w:bookmarkStart w:id="94" w:name="_Toc88121614"/>
      <w:bookmarkStart w:id="95" w:name="_Toc88121752"/>
      <w:bookmarkStart w:id="96" w:name="_Toc88122018"/>
      <w:bookmarkStart w:id="97" w:name="_Toc88124623"/>
      <w:bookmarkStart w:id="98" w:name="_Toc88124660"/>
      <w:bookmarkStart w:id="99" w:name="_Toc88124810"/>
      <w:bookmarkStart w:id="100" w:name="_Toc88125793"/>
      <w:bookmarkStart w:id="101" w:name="_Toc88126313"/>
      <w:bookmarkStart w:id="102" w:name="_Toc88126464"/>
      <w:bookmarkStart w:id="103" w:name="_Toc88126531"/>
      <w:bookmarkStart w:id="104" w:name="_Toc88126560"/>
      <w:bookmarkStart w:id="105" w:name="_Toc88126776"/>
      <w:bookmarkStart w:id="106" w:name="_Toc88126866"/>
      <w:bookmarkStart w:id="107" w:name="_Toc88127107"/>
      <w:bookmarkStart w:id="108" w:name="_Toc88127150"/>
      <w:bookmarkStart w:id="109" w:name="_Toc88128515"/>
      <w:bookmarkStart w:id="110" w:name="_Toc107634157"/>
      <w:bookmarkStart w:id="111" w:name="_Toc107635192"/>
      <w:bookmarkStart w:id="112" w:name="_Toc107635232"/>
      <w:bookmarkStart w:id="113" w:name="_Toc107635249"/>
    </w:p>
    <w:p w14:paraId="306C888D" w14:textId="77777777" w:rsidR="00F03DA6" w:rsidRDefault="00F94A83">
      <w:pPr>
        <w:pStyle w:val="Nadpis"/>
      </w:pPr>
      <w:bookmarkStart w:id="114" w:name="_Toc89967816"/>
      <w:r>
        <w:lastRenderedPageBreak/>
        <w:t>Seznam p</w:t>
      </w:r>
      <w:r w:rsidR="00F03DA6">
        <w:t>říloh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2E7010FF" w14:textId="2DA3D3A2" w:rsidR="00855A83" w:rsidRPr="00F22F1F" w:rsidRDefault="00855A83" w:rsidP="00F94A83">
      <w:r>
        <w:t xml:space="preserve">č. 1 </w:t>
      </w:r>
      <w:r w:rsidR="00F22F1F">
        <w:t>Fotodokumentace</w:t>
      </w:r>
    </w:p>
    <w:p w14:paraId="349F923A" w14:textId="1F65EBF1" w:rsidR="00294C06" w:rsidRDefault="00F94A83" w:rsidP="001D39EF">
      <w:pPr>
        <w:rPr>
          <w:b/>
          <w:sz w:val="28"/>
          <w:szCs w:val="28"/>
        </w:rPr>
      </w:pPr>
      <w:r w:rsidRPr="001F423D">
        <w:rPr>
          <w:rStyle w:val="Zdraznnintenzivn"/>
        </w:rPr>
        <w:br w:type="page"/>
      </w:r>
      <w:r w:rsidR="001D39EF" w:rsidRPr="001D39EF">
        <w:rPr>
          <w:b/>
          <w:sz w:val="28"/>
          <w:szCs w:val="28"/>
        </w:rPr>
        <w:lastRenderedPageBreak/>
        <w:t>Příloha č.</w:t>
      </w:r>
      <w:r w:rsidR="00F03DA6" w:rsidRPr="001D39EF">
        <w:rPr>
          <w:b/>
          <w:sz w:val="28"/>
          <w:szCs w:val="28"/>
        </w:rPr>
        <w:t xml:space="preserve"> </w:t>
      </w:r>
      <w:r w:rsidR="001D39EF" w:rsidRPr="001D39EF">
        <w:rPr>
          <w:b/>
          <w:sz w:val="28"/>
          <w:szCs w:val="28"/>
        </w:rPr>
        <w:t>1</w:t>
      </w:r>
      <w:r w:rsidR="00F03DA6" w:rsidRPr="001D39EF">
        <w:rPr>
          <w:b/>
          <w:sz w:val="28"/>
          <w:szCs w:val="28"/>
        </w:rPr>
        <w:t xml:space="preserve">: </w:t>
      </w:r>
      <w:r w:rsidR="00F22F1F">
        <w:rPr>
          <w:b/>
          <w:sz w:val="28"/>
          <w:szCs w:val="28"/>
        </w:rPr>
        <w:t>Fotodokumentace</w:t>
      </w:r>
    </w:p>
    <w:p w14:paraId="241932CD" w14:textId="33C5CF55" w:rsidR="00F22F1F" w:rsidRDefault="00765055" w:rsidP="0076505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 w14:anchorId="40759289">
          <v:shape id="_x0000_i1176" type="#_x0000_t75" style="width:258.6pt;height:363pt">
            <v:imagedata r:id="rId36" o:title="244285549_1223312621521073_1422426027815507946_n" croptop="13844f"/>
          </v:shape>
        </w:pict>
      </w:r>
    </w:p>
    <w:p w14:paraId="15D542ED" w14:textId="084542D2" w:rsidR="000F5706" w:rsidRPr="00765055" w:rsidRDefault="00765055" w:rsidP="0076505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 w14:anchorId="319398AC">
          <v:shape id="_x0000_i1185" type="#_x0000_t75" style="width:330pt;height:247.8pt">
            <v:imagedata r:id="rId29" o:title="IMG-20211206-WA0014"/>
          </v:shape>
        </w:pict>
      </w:r>
    </w:p>
    <w:sectPr w:rsidR="000F5706" w:rsidRPr="00765055" w:rsidSect="000F1F8E">
      <w:headerReference w:type="default" r:id="rId37"/>
      <w:footerReference w:type="default" r:id="rId38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1B983" w14:textId="77777777" w:rsidR="00621C10" w:rsidRDefault="00621C10">
      <w:r>
        <w:separator/>
      </w:r>
    </w:p>
    <w:p w14:paraId="3576A4F7" w14:textId="77777777" w:rsidR="00621C10" w:rsidRDefault="00621C10"/>
  </w:endnote>
  <w:endnote w:type="continuationSeparator" w:id="0">
    <w:p w14:paraId="5042FFF8" w14:textId="77777777" w:rsidR="00621C10" w:rsidRDefault="00621C10">
      <w:r>
        <w:continuationSeparator/>
      </w:r>
    </w:p>
    <w:p w14:paraId="3562AEBA" w14:textId="77777777" w:rsidR="00621C10" w:rsidRDefault="00621C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CDBEC" w14:textId="77777777" w:rsidR="008471FB" w:rsidRDefault="008471FB">
    <w:pPr>
      <w:pStyle w:val="Zpat"/>
      <w:jc w:val="center"/>
    </w:pPr>
  </w:p>
  <w:p w14:paraId="6A6DB1F7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9EA92" w14:textId="77777777" w:rsidR="008471FB" w:rsidRPr="00FF6F58" w:rsidRDefault="008471FB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D967BB">
      <w:rPr>
        <w:b/>
        <w:noProof/>
      </w:rPr>
      <w:t>11</w:t>
    </w:r>
    <w:r w:rsidRPr="00FF6F58">
      <w:rPr>
        <w:b/>
      </w:rPr>
      <w:fldChar w:fldCharType="end"/>
    </w:r>
  </w:p>
  <w:p w14:paraId="6658CEC9" w14:textId="77777777" w:rsidR="008471FB" w:rsidRDefault="008471FB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E1AA8" w14:textId="77777777" w:rsidR="00FF6F58" w:rsidRDefault="00FF6F58">
    <w:pPr>
      <w:pStyle w:val="Zpat"/>
      <w:jc w:val="center"/>
    </w:pPr>
  </w:p>
  <w:p w14:paraId="61A163E3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4E90E" w14:textId="77777777" w:rsidR="00621C10" w:rsidRDefault="00621C10">
      <w:r>
        <w:separator/>
      </w:r>
    </w:p>
    <w:p w14:paraId="029D941C" w14:textId="77777777" w:rsidR="00621C10" w:rsidRDefault="00621C10"/>
  </w:footnote>
  <w:footnote w:type="continuationSeparator" w:id="0">
    <w:p w14:paraId="3F86B689" w14:textId="77777777" w:rsidR="00621C10" w:rsidRDefault="00621C10">
      <w:r>
        <w:continuationSeparator/>
      </w:r>
    </w:p>
    <w:p w14:paraId="2E1577F8" w14:textId="77777777" w:rsidR="00621C10" w:rsidRDefault="00621C1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93D5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1373C" w14:textId="0F844026" w:rsidR="00657ACD" w:rsidRDefault="00D054DB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 xml:space="preserve">Závěrečná studijní práce, </w:t>
    </w:r>
    <w:r w:rsidR="00644A85">
      <w:rPr>
        <w:b w:val="0"/>
        <w:sz w:val="20"/>
        <w:szCs w:val="20"/>
      </w:rPr>
      <w:t>Jan Wolf</w:t>
    </w:r>
    <w:r w:rsidRPr="000F1F8E">
      <w:rPr>
        <w:b w:val="0"/>
        <w:sz w:val="20"/>
        <w:szCs w:val="20"/>
      </w:rPr>
      <w:t xml:space="preserve">, </w:t>
    </w:r>
    <w:r w:rsidR="000F1F8E" w:rsidRPr="000F1F8E">
      <w:rPr>
        <w:b w:val="0"/>
        <w:sz w:val="20"/>
        <w:szCs w:val="20"/>
      </w:rPr>
      <w:t>IT4, 20</w:t>
    </w:r>
    <w:r w:rsidR="00644A85">
      <w:rPr>
        <w:b w:val="0"/>
        <w:sz w:val="20"/>
        <w:szCs w:val="20"/>
      </w:rPr>
      <w:t>21</w:t>
    </w:r>
    <w:r w:rsidR="000F1F8E" w:rsidRPr="000F1F8E">
      <w:rPr>
        <w:b w:val="0"/>
        <w:sz w:val="20"/>
        <w:szCs w:val="20"/>
      </w:rPr>
      <w:t>/20</w:t>
    </w:r>
    <w:r w:rsidR="00644A85">
      <w:rPr>
        <w:b w:val="0"/>
        <w:sz w:val="20"/>
        <w:szCs w:val="20"/>
      </w:rPr>
      <w:t>22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ED266" w14:textId="77777777"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34ACFDF6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5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70D0174"/>
    <w:multiLevelType w:val="hybridMultilevel"/>
    <w:tmpl w:val="FC2845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3"/>
  </w:num>
  <w:num w:numId="3">
    <w:abstractNumId w:val="24"/>
  </w:num>
  <w:num w:numId="4">
    <w:abstractNumId w:val="42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8"/>
  </w:num>
  <w:num w:numId="19">
    <w:abstractNumId w:val="39"/>
  </w:num>
  <w:num w:numId="20">
    <w:abstractNumId w:val="12"/>
  </w:num>
  <w:num w:numId="21">
    <w:abstractNumId w:val="27"/>
  </w:num>
  <w:num w:numId="22">
    <w:abstractNumId w:val="41"/>
  </w:num>
  <w:num w:numId="23">
    <w:abstractNumId w:val="18"/>
  </w:num>
  <w:num w:numId="24">
    <w:abstractNumId w:val="21"/>
  </w:num>
  <w:num w:numId="25">
    <w:abstractNumId w:val="31"/>
  </w:num>
  <w:num w:numId="26">
    <w:abstractNumId w:val="11"/>
  </w:num>
  <w:num w:numId="27">
    <w:abstractNumId w:val="35"/>
  </w:num>
  <w:num w:numId="28">
    <w:abstractNumId w:val="14"/>
  </w:num>
  <w:num w:numId="29">
    <w:abstractNumId w:val="25"/>
  </w:num>
  <w:num w:numId="30">
    <w:abstractNumId w:val="23"/>
  </w:num>
  <w:num w:numId="31">
    <w:abstractNumId w:val="37"/>
  </w:num>
  <w:num w:numId="32">
    <w:abstractNumId w:val="20"/>
  </w:num>
  <w:num w:numId="33">
    <w:abstractNumId w:val="29"/>
  </w:num>
  <w:num w:numId="34">
    <w:abstractNumId w:val="36"/>
  </w:num>
  <w:num w:numId="35">
    <w:abstractNumId w:val="40"/>
  </w:num>
  <w:num w:numId="36">
    <w:abstractNumId w:val="26"/>
  </w:num>
  <w:num w:numId="37">
    <w:abstractNumId w:val="16"/>
  </w:num>
  <w:num w:numId="38">
    <w:abstractNumId w:val="34"/>
  </w:num>
  <w:num w:numId="39">
    <w:abstractNumId w:val="22"/>
  </w:num>
  <w:num w:numId="40">
    <w:abstractNumId w:val="19"/>
  </w:num>
  <w:num w:numId="41">
    <w:abstractNumId w:val="28"/>
  </w:num>
  <w:num w:numId="42">
    <w:abstractNumId w:val="32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oNotTrackMoves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PrinterMetric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76A8"/>
    <w:rsid w:val="000326BC"/>
    <w:rsid w:val="00045D5B"/>
    <w:rsid w:val="00046525"/>
    <w:rsid w:val="00055845"/>
    <w:rsid w:val="000563E3"/>
    <w:rsid w:val="00062DC0"/>
    <w:rsid w:val="00062E11"/>
    <w:rsid w:val="00071ADE"/>
    <w:rsid w:val="00076BB1"/>
    <w:rsid w:val="000839F5"/>
    <w:rsid w:val="000A19EF"/>
    <w:rsid w:val="000B40C6"/>
    <w:rsid w:val="000B7B2E"/>
    <w:rsid w:val="000C1BD3"/>
    <w:rsid w:val="000D2C4D"/>
    <w:rsid w:val="000D52AA"/>
    <w:rsid w:val="000E5106"/>
    <w:rsid w:val="000E5DE5"/>
    <w:rsid w:val="000F1F8E"/>
    <w:rsid w:val="000F5706"/>
    <w:rsid w:val="000F5ED1"/>
    <w:rsid w:val="00106D4A"/>
    <w:rsid w:val="00130090"/>
    <w:rsid w:val="00131D49"/>
    <w:rsid w:val="00137BB1"/>
    <w:rsid w:val="001512D1"/>
    <w:rsid w:val="00157365"/>
    <w:rsid w:val="00161C32"/>
    <w:rsid w:val="001676A8"/>
    <w:rsid w:val="00171FCE"/>
    <w:rsid w:val="00184436"/>
    <w:rsid w:val="00186FA6"/>
    <w:rsid w:val="00192172"/>
    <w:rsid w:val="001A7C1F"/>
    <w:rsid w:val="001B6F92"/>
    <w:rsid w:val="001D39EF"/>
    <w:rsid w:val="001E40C5"/>
    <w:rsid w:val="001F1104"/>
    <w:rsid w:val="001F423D"/>
    <w:rsid w:val="00215E12"/>
    <w:rsid w:val="00221569"/>
    <w:rsid w:val="00230592"/>
    <w:rsid w:val="0023481C"/>
    <w:rsid w:val="00255A5A"/>
    <w:rsid w:val="002810D2"/>
    <w:rsid w:val="002819C7"/>
    <w:rsid w:val="00286700"/>
    <w:rsid w:val="00294C06"/>
    <w:rsid w:val="002A292C"/>
    <w:rsid w:val="002A4A03"/>
    <w:rsid w:val="002A5A09"/>
    <w:rsid w:val="002C150B"/>
    <w:rsid w:val="002C7F23"/>
    <w:rsid w:val="002D71ED"/>
    <w:rsid w:val="002E4E64"/>
    <w:rsid w:val="002F0351"/>
    <w:rsid w:val="002F2EF1"/>
    <w:rsid w:val="002F3109"/>
    <w:rsid w:val="00320CEC"/>
    <w:rsid w:val="00331AC0"/>
    <w:rsid w:val="0033738F"/>
    <w:rsid w:val="003522B7"/>
    <w:rsid w:val="003652EE"/>
    <w:rsid w:val="00377E3D"/>
    <w:rsid w:val="00380546"/>
    <w:rsid w:val="003826F1"/>
    <w:rsid w:val="003844A7"/>
    <w:rsid w:val="003874A4"/>
    <w:rsid w:val="003B05B9"/>
    <w:rsid w:val="003B2FB6"/>
    <w:rsid w:val="003B71E1"/>
    <w:rsid w:val="003C0E19"/>
    <w:rsid w:val="003C242E"/>
    <w:rsid w:val="003C6041"/>
    <w:rsid w:val="003D26BB"/>
    <w:rsid w:val="003D4CD9"/>
    <w:rsid w:val="003E29BD"/>
    <w:rsid w:val="003E5A75"/>
    <w:rsid w:val="00403842"/>
    <w:rsid w:val="00421AE2"/>
    <w:rsid w:val="0043571D"/>
    <w:rsid w:val="00442BBD"/>
    <w:rsid w:val="00467881"/>
    <w:rsid w:val="00483A69"/>
    <w:rsid w:val="00485289"/>
    <w:rsid w:val="00486309"/>
    <w:rsid w:val="004A12E0"/>
    <w:rsid w:val="004A2B5F"/>
    <w:rsid w:val="004A71B5"/>
    <w:rsid w:val="0051617E"/>
    <w:rsid w:val="00560F3D"/>
    <w:rsid w:val="00570D9F"/>
    <w:rsid w:val="00580CDB"/>
    <w:rsid w:val="00585741"/>
    <w:rsid w:val="005B5DBE"/>
    <w:rsid w:val="005D126B"/>
    <w:rsid w:val="005D5EFD"/>
    <w:rsid w:val="005F3335"/>
    <w:rsid w:val="0060116E"/>
    <w:rsid w:val="006022A1"/>
    <w:rsid w:val="0060275C"/>
    <w:rsid w:val="00614852"/>
    <w:rsid w:val="00621C10"/>
    <w:rsid w:val="00622BBF"/>
    <w:rsid w:val="006368D4"/>
    <w:rsid w:val="00644A85"/>
    <w:rsid w:val="006534C8"/>
    <w:rsid w:val="00657ACD"/>
    <w:rsid w:val="00662A2C"/>
    <w:rsid w:val="00672F9A"/>
    <w:rsid w:val="00676A3A"/>
    <w:rsid w:val="00680144"/>
    <w:rsid w:val="006A3370"/>
    <w:rsid w:val="006A5F49"/>
    <w:rsid w:val="006B7F32"/>
    <w:rsid w:val="006C2C63"/>
    <w:rsid w:val="006D4058"/>
    <w:rsid w:val="006E2B97"/>
    <w:rsid w:val="0070571A"/>
    <w:rsid w:val="007117A3"/>
    <w:rsid w:val="00713DA1"/>
    <w:rsid w:val="007232A8"/>
    <w:rsid w:val="0074228F"/>
    <w:rsid w:val="00750BCC"/>
    <w:rsid w:val="00756E7C"/>
    <w:rsid w:val="00765055"/>
    <w:rsid w:val="00792C2F"/>
    <w:rsid w:val="007A43BB"/>
    <w:rsid w:val="007B3BFB"/>
    <w:rsid w:val="007B74C3"/>
    <w:rsid w:val="007C1944"/>
    <w:rsid w:val="007C4434"/>
    <w:rsid w:val="00802D4F"/>
    <w:rsid w:val="00811BD3"/>
    <w:rsid w:val="00821DC5"/>
    <w:rsid w:val="00827C1C"/>
    <w:rsid w:val="0083346A"/>
    <w:rsid w:val="00834BCE"/>
    <w:rsid w:val="00837063"/>
    <w:rsid w:val="00840CE3"/>
    <w:rsid w:val="0084103E"/>
    <w:rsid w:val="008471FB"/>
    <w:rsid w:val="00855A83"/>
    <w:rsid w:val="00862C7F"/>
    <w:rsid w:val="00886427"/>
    <w:rsid w:val="00890922"/>
    <w:rsid w:val="00894641"/>
    <w:rsid w:val="00894BFB"/>
    <w:rsid w:val="00896E56"/>
    <w:rsid w:val="008B6730"/>
    <w:rsid w:val="008B6B68"/>
    <w:rsid w:val="008C72EF"/>
    <w:rsid w:val="008D1ABC"/>
    <w:rsid w:val="008F2B86"/>
    <w:rsid w:val="008F3D4F"/>
    <w:rsid w:val="00900838"/>
    <w:rsid w:val="00901305"/>
    <w:rsid w:val="00907764"/>
    <w:rsid w:val="00917522"/>
    <w:rsid w:val="009221DD"/>
    <w:rsid w:val="00940795"/>
    <w:rsid w:val="009447B0"/>
    <w:rsid w:val="009453B7"/>
    <w:rsid w:val="00965238"/>
    <w:rsid w:val="0096535C"/>
    <w:rsid w:val="009807D3"/>
    <w:rsid w:val="009838D2"/>
    <w:rsid w:val="00985CD4"/>
    <w:rsid w:val="009910B6"/>
    <w:rsid w:val="009B1821"/>
    <w:rsid w:val="009C1B5B"/>
    <w:rsid w:val="009E4457"/>
    <w:rsid w:val="00A00297"/>
    <w:rsid w:val="00A0246F"/>
    <w:rsid w:val="00A0304C"/>
    <w:rsid w:val="00A07699"/>
    <w:rsid w:val="00A1344E"/>
    <w:rsid w:val="00A15971"/>
    <w:rsid w:val="00A201CC"/>
    <w:rsid w:val="00A262EA"/>
    <w:rsid w:val="00A53909"/>
    <w:rsid w:val="00A60BB9"/>
    <w:rsid w:val="00A67866"/>
    <w:rsid w:val="00A91142"/>
    <w:rsid w:val="00A915E3"/>
    <w:rsid w:val="00A92C0C"/>
    <w:rsid w:val="00AB05F4"/>
    <w:rsid w:val="00AB18DA"/>
    <w:rsid w:val="00AD2883"/>
    <w:rsid w:val="00AD7970"/>
    <w:rsid w:val="00AE0F4E"/>
    <w:rsid w:val="00B00A01"/>
    <w:rsid w:val="00B103FF"/>
    <w:rsid w:val="00B30850"/>
    <w:rsid w:val="00B40366"/>
    <w:rsid w:val="00B56271"/>
    <w:rsid w:val="00B56299"/>
    <w:rsid w:val="00B751CD"/>
    <w:rsid w:val="00B8449A"/>
    <w:rsid w:val="00B976A2"/>
    <w:rsid w:val="00B97E74"/>
    <w:rsid w:val="00BA393C"/>
    <w:rsid w:val="00BA6786"/>
    <w:rsid w:val="00BD4D20"/>
    <w:rsid w:val="00BD525E"/>
    <w:rsid w:val="00C14C91"/>
    <w:rsid w:val="00C15321"/>
    <w:rsid w:val="00C310F0"/>
    <w:rsid w:val="00C37314"/>
    <w:rsid w:val="00C37E6C"/>
    <w:rsid w:val="00C618C4"/>
    <w:rsid w:val="00C91564"/>
    <w:rsid w:val="00CA3973"/>
    <w:rsid w:val="00CB0A93"/>
    <w:rsid w:val="00CC70C3"/>
    <w:rsid w:val="00CC7366"/>
    <w:rsid w:val="00CD2FC3"/>
    <w:rsid w:val="00CD32EA"/>
    <w:rsid w:val="00CD5491"/>
    <w:rsid w:val="00CF1758"/>
    <w:rsid w:val="00CF5592"/>
    <w:rsid w:val="00CF7670"/>
    <w:rsid w:val="00D04AE6"/>
    <w:rsid w:val="00D054DB"/>
    <w:rsid w:val="00D05A72"/>
    <w:rsid w:val="00D05F75"/>
    <w:rsid w:val="00D11C05"/>
    <w:rsid w:val="00D12AB2"/>
    <w:rsid w:val="00D13663"/>
    <w:rsid w:val="00D17DE7"/>
    <w:rsid w:val="00D301B4"/>
    <w:rsid w:val="00D41AB3"/>
    <w:rsid w:val="00D433EA"/>
    <w:rsid w:val="00D44D19"/>
    <w:rsid w:val="00D4793D"/>
    <w:rsid w:val="00D540FB"/>
    <w:rsid w:val="00D5633E"/>
    <w:rsid w:val="00D640E5"/>
    <w:rsid w:val="00D70F00"/>
    <w:rsid w:val="00D72EB1"/>
    <w:rsid w:val="00D750C8"/>
    <w:rsid w:val="00D75539"/>
    <w:rsid w:val="00D765BF"/>
    <w:rsid w:val="00D92D12"/>
    <w:rsid w:val="00D942DE"/>
    <w:rsid w:val="00D96306"/>
    <w:rsid w:val="00D967BB"/>
    <w:rsid w:val="00DA2579"/>
    <w:rsid w:val="00DA716A"/>
    <w:rsid w:val="00DB42AE"/>
    <w:rsid w:val="00DD3F93"/>
    <w:rsid w:val="00DE2421"/>
    <w:rsid w:val="00DE4549"/>
    <w:rsid w:val="00DF6DD3"/>
    <w:rsid w:val="00E00B6D"/>
    <w:rsid w:val="00E0155F"/>
    <w:rsid w:val="00E028DD"/>
    <w:rsid w:val="00E15D00"/>
    <w:rsid w:val="00E15FA1"/>
    <w:rsid w:val="00E20265"/>
    <w:rsid w:val="00E219C1"/>
    <w:rsid w:val="00E35569"/>
    <w:rsid w:val="00E41AE1"/>
    <w:rsid w:val="00E43B43"/>
    <w:rsid w:val="00E43CC9"/>
    <w:rsid w:val="00E44396"/>
    <w:rsid w:val="00E5416C"/>
    <w:rsid w:val="00E5459F"/>
    <w:rsid w:val="00E713AD"/>
    <w:rsid w:val="00E75D53"/>
    <w:rsid w:val="00E95E24"/>
    <w:rsid w:val="00E9780B"/>
    <w:rsid w:val="00EA075C"/>
    <w:rsid w:val="00EA4374"/>
    <w:rsid w:val="00EA693D"/>
    <w:rsid w:val="00EB0D51"/>
    <w:rsid w:val="00EC04BA"/>
    <w:rsid w:val="00EC41DD"/>
    <w:rsid w:val="00EC5C0A"/>
    <w:rsid w:val="00EC79CA"/>
    <w:rsid w:val="00EC7C9D"/>
    <w:rsid w:val="00EE17A3"/>
    <w:rsid w:val="00EE269B"/>
    <w:rsid w:val="00EE4F98"/>
    <w:rsid w:val="00F03DA6"/>
    <w:rsid w:val="00F05275"/>
    <w:rsid w:val="00F07129"/>
    <w:rsid w:val="00F22EB3"/>
    <w:rsid w:val="00F22F1F"/>
    <w:rsid w:val="00F45C54"/>
    <w:rsid w:val="00F507B8"/>
    <w:rsid w:val="00F552F1"/>
    <w:rsid w:val="00F746DE"/>
    <w:rsid w:val="00F758DB"/>
    <w:rsid w:val="00F8275C"/>
    <w:rsid w:val="00F94A83"/>
    <w:rsid w:val="00F95DD4"/>
    <w:rsid w:val="00FB10A2"/>
    <w:rsid w:val="00FC1F9B"/>
    <w:rsid w:val="00FD39F4"/>
    <w:rsid w:val="00FE0300"/>
    <w:rsid w:val="00FE7970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03E2671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emboss/>
      <w:color w:val="FF0000"/>
      <w:sz w:val="24"/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character" w:styleId="Nevyeenzmnka">
    <w:name w:val="Unresolved Mention"/>
    <w:uiPriority w:val="99"/>
    <w:semiHidden/>
    <w:unhideWhenUsed/>
    <w:rsid w:val="00EC7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github.com/mathertel/OneButton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hyperlink" Target="https://github.com/mchlbrnhrd/mbLib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1.jpe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hyperlink" Target="https://create.arduino.cc/projecthub/SurtrTech/color-detection-using-tcs3200-230-84a66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www.arduino.cc/reference/en/language/functions/advanced-io/pulsein/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554DDA-B9CF-47B3-AEBF-A0B50F725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TotalTime>1115</TotalTime>
  <Pages>21</Pages>
  <Words>2753</Words>
  <Characters>16243</Characters>
  <Application>Microsoft Office Word</Application>
  <DocSecurity>0</DocSecurity>
  <Lines>135</Lines>
  <Paragraphs>37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18959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Hanis Wolf</cp:lastModifiedBy>
  <cp:revision>44</cp:revision>
  <cp:lastPrinted>2004-11-12T21:05:00Z</cp:lastPrinted>
  <dcterms:created xsi:type="dcterms:W3CDTF">2021-11-27T13:36:00Z</dcterms:created>
  <dcterms:modified xsi:type="dcterms:W3CDTF">2021-12-09T18:12:00Z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